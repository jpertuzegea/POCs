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5DB9" w:rsidRPr="006613EA" w:rsidRDefault="005479C4" w:rsidP="00577508">
      <w:pPr>
        <w:rPr>
          <w:rStyle w:val="Encabezado1"/>
          <w:noProof w:val="0"/>
        </w:rPr>
      </w:pPr>
      <w:r w:rsidRPr="006613EA">
        <w:rPr>
          <w:rStyle w:val="Encabezado1"/>
          <w:noProof w:val="0"/>
        </w:rPr>
        <w:t xml:space="preserve"> </w:t>
      </w:r>
      <w:r w:rsidR="00675DB9" w:rsidRPr="006613EA">
        <w:rPr>
          <w:rStyle w:val="Encabezado1"/>
          <w:noProof w:val="0"/>
        </w:rPr>
        <w:t xml:space="preserve">Título: </w:t>
      </w:r>
      <w:r w:rsidR="00675DB9" w:rsidRPr="006613EA">
        <w:rPr>
          <w:rStyle w:val="Encabezado1"/>
          <w:noProof w:val="0"/>
        </w:rPr>
        <w:tab/>
      </w:r>
      <w:r w:rsidR="00675DB9" w:rsidRPr="006613EA">
        <w:rPr>
          <w:rStyle w:val="Encabezado1"/>
          <w:noProof w:val="0"/>
        </w:rPr>
        <w:tab/>
      </w:r>
      <w:r w:rsidR="00E976E2" w:rsidRPr="006613EA">
        <w:rPr>
          <w:rStyle w:val="Encabezado1"/>
          <w:noProof w:val="0"/>
        </w:rPr>
        <w:t xml:space="preserve">Manual de </w:t>
      </w:r>
      <w:r w:rsidR="00B67BC8">
        <w:rPr>
          <w:rStyle w:val="Encabezado1"/>
          <w:noProof w:val="0"/>
        </w:rPr>
        <w:t xml:space="preserve">Configuración </w:t>
      </w:r>
      <w:r w:rsidR="00261528">
        <w:rPr>
          <w:rStyle w:val="Encabezado1"/>
          <w:noProof w:val="0"/>
        </w:rPr>
        <w:t>Clúster</w:t>
      </w:r>
      <w:r w:rsidR="00C30FC4" w:rsidRPr="006613EA">
        <w:rPr>
          <w:rStyle w:val="Encabezado1"/>
          <w:noProof w:val="0"/>
        </w:rPr>
        <w:t xml:space="preserve"> </w:t>
      </w:r>
      <w:r w:rsidR="00F41763" w:rsidRPr="006613EA">
        <w:rPr>
          <w:rStyle w:val="Encabezado1"/>
          <w:noProof w:val="0"/>
        </w:rPr>
        <w:t>RabbitMQ</w:t>
      </w:r>
    </w:p>
    <w:p w:rsidR="00675DB9" w:rsidRPr="006613EA" w:rsidRDefault="00675DB9" w:rsidP="00577508">
      <w:pPr>
        <w:rPr>
          <w:rStyle w:val="Encabezado1"/>
          <w:noProof w:val="0"/>
        </w:rPr>
      </w:pPr>
    </w:p>
    <w:p w:rsidR="00675DB9" w:rsidRPr="006613EA" w:rsidRDefault="00675DB9" w:rsidP="00577508">
      <w:pPr>
        <w:rPr>
          <w:rStyle w:val="Encabezado1"/>
          <w:noProof w:val="0"/>
        </w:rPr>
      </w:pPr>
      <w:r w:rsidRPr="006613EA">
        <w:rPr>
          <w:rStyle w:val="Encabezado1"/>
          <w:noProof w:val="0"/>
        </w:rPr>
        <w:t xml:space="preserve">Compañía: </w:t>
      </w:r>
      <w:r w:rsidRPr="006613EA">
        <w:rPr>
          <w:rStyle w:val="Encabezado1"/>
          <w:noProof w:val="0"/>
        </w:rPr>
        <w:tab/>
      </w:r>
      <w:r w:rsidR="005479C4" w:rsidRPr="006613EA">
        <w:rPr>
          <w:rStyle w:val="Encabezado1"/>
          <w:noProof w:val="0"/>
        </w:rPr>
        <w:t>Sistran</w:t>
      </w:r>
    </w:p>
    <w:p w:rsidR="00675DB9" w:rsidRPr="006613EA" w:rsidRDefault="00675DB9" w:rsidP="00577508">
      <w:pPr>
        <w:rPr>
          <w:rStyle w:val="Encabezado1"/>
          <w:noProof w:val="0"/>
        </w:rPr>
      </w:pPr>
    </w:p>
    <w:p w:rsidR="00675DB9" w:rsidRPr="006613EA" w:rsidRDefault="00675DB9" w:rsidP="00577508">
      <w:pPr>
        <w:rPr>
          <w:rStyle w:val="Encabezado1"/>
          <w:noProof w:val="0"/>
        </w:rPr>
      </w:pPr>
      <w:r w:rsidRPr="006613EA">
        <w:rPr>
          <w:rStyle w:val="Encabezado1"/>
          <w:noProof w:val="0"/>
        </w:rPr>
        <w:t xml:space="preserve">Proyecto: </w:t>
      </w:r>
      <w:r w:rsidRPr="006613EA">
        <w:rPr>
          <w:rStyle w:val="Encabezado1"/>
          <w:noProof w:val="0"/>
        </w:rPr>
        <w:tab/>
      </w:r>
      <w:r w:rsidR="00FB1FD5" w:rsidRPr="006613EA">
        <w:rPr>
          <w:rStyle w:val="Encabezado1"/>
          <w:noProof w:val="0"/>
        </w:rPr>
        <w:t xml:space="preserve">Proyecto </w:t>
      </w:r>
      <w:r w:rsidR="003C294B" w:rsidRPr="006613EA">
        <w:rPr>
          <w:rStyle w:val="Encabezado1"/>
          <w:noProof w:val="0"/>
        </w:rPr>
        <w:t xml:space="preserve">SISE3G </w:t>
      </w:r>
      <w:r w:rsidR="00FB1FD5" w:rsidRPr="006613EA">
        <w:rPr>
          <w:rStyle w:val="Encabezado1"/>
          <w:noProof w:val="0"/>
        </w:rPr>
        <w:t>R2-</w:t>
      </w:r>
      <w:r w:rsidR="003C294B" w:rsidRPr="006613EA">
        <w:rPr>
          <w:rStyle w:val="Encabezado1"/>
          <w:noProof w:val="0"/>
        </w:rPr>
        <w:t xml:space="preserve"> AXA </w:t>
      </w:r>
      <w:r w:rsidR="00FB1FD5" w:rsidRPr="006613EA">
        <w:rPr>
          <w:rStyle w:val="Encabezado1"/>
          <w:noProof w:val="0"/>
        </w:rPr>
        <w:t>Colpatria</w:t>
      </w:r>
    </w:p>
    <w:p w:rsidR="00675DB9" w:rsidRPr="006613EA" w:rsidRDefault="00675DB9" w:rsidP="00577508">
      <w:pPr>
        <w:rPr>
          <w:rStyle w:val="Encabezado1"/>
          <w:noProof w:val="0"/>
        </w:rPr>
      </w:pPr>
    </w:p>
    <w:p w:rsidR="00675DB9" w:rsidRPr="006613EA" w:rsidRDefault="00675DB9" w:rsidP="00577508">
      <w:pPr>
        <w:rPr>
          <w:rStyle w:val="Encabezado1"/>
          <w:noProof w:val="0"/>
        </w:rPr>
      </w:pPr>
      <w:r w:rsidRPr="006613EA">
        <w:rPr>
          <w:rStyle w:val="Encabezado1"/>
          <w:noProof w:val="0"/>
        </w:rPr>
        <w:t>Revisiones</w:t>
      </w:r>
      <w:r w:rsidRPr="006613EA">
        <w:rPr>
          <w:b w:val="0"/>
          <w:noProof w:val="0"/>
          <w:szCs w:val="32"/>
        </w:rPr>
        <w:t>:</w:t>
      </w:r>
    </w:p>
    <w:p w:rsidR="00675DB9" w:rsidRPr="006613EA" w:rsidRDefault="00675DB9" w:rsidP="00577508">
      <w:pPr>
        <w:rPr>
          <w:b w:val="0"/>
          <w:noProof w:val="0"/>
        </w:rPr>
      </w:pPr>
    </w:p>
    <w:tbl>
      <w:tblPr>
        <w:tblW w:w="9781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88"/>
        <w:gridCol w:w="1009"/>
        <w:gridCol w:w="1479"/>
        <w:gridCol w:w="2503"/>
        <w:gridCol w:w="1418"/>
        <w:gridCol w:w="868"/>
        <w:gridCol w:w="1116"/>
      </w:tblGrid>
      <w:tr w:rsidR="00675DB9" w:rsidRPr="006613EA" w:rsidTr="00C30FC4">
        <w:trPr>
          <w:cantSplit/>
          <w:trHeight w:val="278"/>
        </w:trPr>
        <w:tc>
          <w:tcPr>
            <w:tcW w:w="1388" w:type="dxa"/>
            <w:vMerge w:val="restart"/>
            <w:shd w:val="clear" w:color="auto" w:fill="E0E0E0"/>
            <w:vAlign w:val="center"/>
          </w:tcPr>
          <w:p w:rsidR="00675DB9" w:rsidRPr="006613EA" w:rsidRDefault="00675DB9" w:rsidP="00577508">
            <w:pPr>
              <w:rPr>
                <w:b w:val="0"/>
                <w:noProof w:val="0"/>
              </w:rPr>
            </w:pPr>
            <w:r w:rsidRPr="006613EA">
              <w:rPr>
                <w:b w:val="0"/>
                <w:noProof w:val="0"/>
              </w:rPr>
              <w:t>Fecha</w:t>
            </w:r>
          </w:p>
        </w:tc>
        <w:tc>
          <w:tcPr>
            <w:tcW w:w="1009" w:type="dxa"/>
            <w:vMerge w:val="restart"/>
            <w:shd w:val="clear" w:color="auto" w:fill="E0E0E0"/>
            <w:vAlign w:val="center"/>
          </w:tcPr>
          <w:p w:rsidR="00675DB9" w:rsidRPr="006613EA" w:rsidRDefault="00675DB9" w:rsidP="00577508">
            <w:pPr>
              <w:rPr>
                <w:b w:val="0"/>
                <w:noProof w:val="0"/>
              </w:rPr>
            </w:pPr>
            <w:r w:rsidRPr="006613EA">
              <w:rPr>
                <w:b w:val="0"/>
                <w:noProof w:val="0"/>
              </w:rPr>
              <w:t>Versión</w:t>
            </w:r>
          </w:p>
        </w:tc>
        <w:tc>
          <w:tcPr>
            <w:tcW w:w="1479" w:type="dxa"/>
            <w:vMerge w:val="restart"/>
            <w:shd w:val="clear" w:color="auto" w:fill="E0E0E0"/>
            <w:vAlign w:val="center"/>
          </w:tcPr>
          <w:p w:rsidR="00675DB9" w:rsidRPr="006613EA" w:rsidRDefault="00675DB9" w:rsidP="00577508">
            <w:pPr>
              <w:rPr>
                <w:b w:val="0"/>
                <w:noProof w:val="0"/>
              </w:rPr>
            </w:pPr>
            <w:r w:rsidRPr="006613EA">
              <w:rPr>
                <w:b w:val="0"/>
                <w:noProof w:val="0"/>
              </w:rPr>
              <w:t>Autor</w:t>
            </w:r>
          </w:p>
        </w:tc>
        <w:tc>
          <w:tcPr>
            <w:tcW w:w="2503" w:type="dxa"/>
            <w:vMerge w:val="restart"/>
            <w:shd w:val="clear" w:color="auto" w:fill="E0E0E0"/>
            <w:vAlign w:val="center"/>
          </w:tcPr>
          <w:p w:rsidR="00675DB9" w:rsidRPr="006613EA" w:rsidRDefault="00675DB9" w:rsidP="00577508">
            <w:pPr>
              <w:rPr>
                <w:b w:val="0"/>
                <w:noProof w:val="0"/>
              </w:rPr>
            </w:pPr>
            <w:r w:rsidRPr="006613EA">
              <w:rPr>
                <w:b w:val="0"/>
                <w:noProof w:val="0"/>
              </w:rPr>
              <w:t>Comentario</w:t>
            </w:r>
          </w:p>
        </w:tc>
        <w:tc>
          <w:tcPr>
            <w:tcW w:w="1418" w:type="dxa"/>
            <w:vMerge w:val="restart"/>
            <w:shd w:val="clear" w:color="auto" w:fill="E0E0E0"/>
            <w:vAlign w:val="center"/>
          </w:tcPr>
          <w:p w:rsidR="00675DB9" w:rsidRPr="006613EA" w:rsidRDefault="00675DB9" w:rsidP="00577508">
            <w:pPr>
              <w:rPr>
                <w:b w:val="0"/>
                <w:noProof w:val="0"/>
              </w:rPr>
            </w:pPr>
            <w:r w:rsidRPr="006613EA">
              <w:rPr>
                <w:b w:val="0"/>
                <w:noProof w:val="0"/>
              </w:rPr>
              <w:t>Estado</w:t>
            </w:r>
          </w:p>
        </w:tc>
        <w:tc>
          <w:tcPr>
            <w:tcW w:w="1984" w:type="dxa"/>
            <w:gridSpan w:val="2"/>
            <w:shd w:val="clear" w:color="auto" w:fill="E0E0E0"/>
            <w:vAlign w:val="center"/>
          </w:tcPr>
          <w:p w:rsidR="00675DB9" w:rsidRPr="006613EA" w:rsidRDefault="00675DB9" w:rsidP="00577508">
            <w:pPr>
              <w:rPr>
                <w:b w:val="0"/>
                <w:noProof w:val="0"/>
              </w:rPr>
            </w:pPr>
            <w:r w:rsidRPr="006613EA">
              <w:rPr>
                <w:b w:val="0"/>
                <w:noProof w:val="0"/>
              </w:rPr>
              <w:t>Aprobación</w:t>
            </w:r>
          </w:p>
        </w:tc>
      </w:tr>
      <w:tr w:rsidR="00675DB9" w:rsidRPr="006613EA" w:rsidTr="00C30FC4">
        <w:trPr>
          <w:cantSplit/>
          <w:trHeight w:val="277"/>
        </w:trPr>
        <w:tc>
          <w:tcPr>
            <w:tcW w:w="1388" w:type="dxa"/>
            <w:vMerge/>
            <w:shd w:val="clear" w:color="auto" w:fill="E0E0E0"/>
            <w:vAlign w:val="center"/>
          </w:tcPr>
          <w:p w:rsidR="00675DB9" w:rsidRPr="006613EA" w:rsidRDefault="00675DB9" w:rsidP="00577508">
            <w:pPr>
              <w:rPr>
                <w:b w:val="0"/>
                <w:noProof w:val="0"/>
              </w:rPr>
            </w:pPr>
          </w:p>
        </w:tc>
        <w:tc>
          <w:tcPr>
            <w:tcW w:w="1009" w:type="dxa"/>
            <w:vMerge/>
            <w:shd w:val="clear" w:color="auto" w:fill="E0E0E0"/>
            <w:vAlign w:val="center"/>
          </w:tcPr>
          <w:p w:rsidR="00675DB9" w:rsidRPr="006613EA" w:rsidRDefault="00675DB9" w:rsidP="00577508">
            <w:pPr>
              <w:rPr>
                <w:b w:val="0"/>
                <w:noProof w:val="0"/>
              </w:rPr>
            </w:pPr>
          </w:p>
        </w:tc>
        <w:tc>
          <w:tcPr>
            <w:tcW w:w="1479" w:type="dxa"/>
            <w:vMerge/>
            <w:shd w:val="clear" w:color="auto" w:fill="E0E0E0"/>
            <w:vAlign w:val="center"/>
          </w:tcPr>
          <w:p w:rsidR="00675DB9" w:rsidRPr="006613EA" w:rsidRDefault="00675DB9" w:rsidP="00577508">
            <w:pPr>
              <w:rPr>
                <w:b w:val="0"/>
                <w:noProof w:val="0"/>
              </w:rPr>
            </w:pPr>
          </w:p>
        </w:tc>
        <w:tc>
          <w:tcPr>
            <w:tcW w:w="2503" w:type="dxa"/>
            <w:vMerge/>
            <w:shd w:val="clear" w:color="auto" w:fill="E0E0E0"/>
            <w:vAlign w:val="center"/>
          </w:tcPr>
          <w:p w:rsidR="00675DB9" w:rsidRPr="006613EA" w:rsidRDefault="00675DB9" w:rsidP="00577508">
            <w:pPr>
              <w:rPr>
                <w:b w:val="0"/>
                <w:noProof w:val="0"/>
              </w:rPr>
            </w:pPr>
          </w:p>
        </w:tc>
        <w:tc>
          <w:tcPr>
            <w:tcW w:w="1418" w:type="dxa"/>
            <w:vMerge/>
            <w:shd w:val="clear" w:color="auto" w:fill="E0E0E0"/>
            <w:vAlign w:val="center"/>
          </w:tcPr>
          <w:p w:rsidR="00675DB9" w:rsidRPr="006613EA" w:rsidRDefault="00675DB9" w:rsidP="00577508">
            <w:pPr>
              <w:rPr>
                <w:b w:val="0"/>
                <w:noProof w:val="0"/>
              </w:rPr>
            </w:pPr>
          </w:p>
        </w:tc>
        <w:tc>
          <w:tcPr>
            <w:tcW w:w="868" w:type="dxa"/>
            <w:shd w:val="clear" w:color="auto" w:fill="E0E0E0"/>
            <w:vAlign w:val="center"/>
          </w:tcPr>
          <w:p w:rsidR="00675DB9" w:rsidRPr="006613EA" w:rsidRDefault="00675DB9" w:rsidP="00577508">
            <w:pPr>
              <w:rPr>
                <w:b w:val="0"/>
                <w:noProof w:val="0"/>
              </w:rPr>
            </w:pPr>
            <w:r w:rsidRPr="006613EA">
              <w:rPr>
                <w:b w:val="0"/>
                <w:noProof w:val="0"/>
              </w:rPr>
              <w:t>Fecha</w:t>
            </w:r>
          </w:p>
        </w:tc>
        <w:tc>
          <w:tcPr>
            <w:tcW w:w="1116" w:type="dxa"/>
            <w:shd w:val="clear" w:color="auto" w:fill="E0E0E0"/>
            <w:vAlign w:val="center"/>
          </w:tcPr>
          <w:p w:rsidR="00675DB9" w:rsidRPr="006613EA" w:rsidRDefault="002C2A25" w:rsidP="00577508">
            <w:pPr>
              <w:rPr>
                <w:b w:val="0"/>
                <w:noProof w:val="0"/>
              </w:rPr>
            </w:pPr>
            <w:r w:rsidRPr="006613EA">
              <w:rPr>
                <w:b w:val="0"/>
                <w:noProof w:val="0"/>
              </w:rPr>
              <w:t>Aprobado p</w:t>
            </w:r>
            <w:r w:rsidR="00675DB9" w:rsidRPr="006613EA">
              <w:rPr>
                <w:b w:val="0"/>
                <w:noProof w:val="0"/>
              </w:rPr>
              <w:t>or</w:t>
            </w:r>
          </w:p>
        </w:tc>
      </w:tr>
      <w:tr w:rsidR="001400FA" w:rsidRPr="006613EA" w:rsidTr="00C30FC4">
        <w:tc>
          <w:tcPr>
            <w:tcW w:w="1388" w:type="dxa"/>
          </w:tcPr>
          <w:p w:rsidR="001400FA" w:rsidRPr="006613EA" w:rsidRDefault="001400FA" w:rsidP="00577508">
            <w:pPr>
              <w:rPr>
                <w:b w:val="0"/>
                <w:noProof w:val="0"/>
              </w:rPr>
            </w:pPr>
            <w:r>
              <w:rPr>
                <w:b w:val="0"/>
                <w:noProof w:val="0"/>
              </w:rPr>
              <w:t>01/09/2017</w:t>
            </w:r>
          </w:p>
        </w:tc>
        <w:tc>
          <w:tcPr>
            <w:tcW w:w="1009" w:type="dxa"/>
          </w:tcPr>
          <w:p w:rsidR="001400FA" w:rsidRPr="006613EA" w:rsidRDefault="001400FA" w:rsidP="00577508">
            <w:pPr>
              <w:rPr>
                <w:b w:val="0"/>
                <w:noProof w:val="0"/>
              </w:rPr>
            </w:pPr>
            <w:r>
              <w:rPr>
                <w:b w:val="0"/>
                <w:noProof w:val="0"/>
              </w:rPr>
              <w:t>2.0</w:t>
            </w:r>
          </w:p>
        </w:tc>
        <w:tc>
          <w:tcPr>
            <w:tcW w:w="1479" w:type="dxa"/>
          </w:tcPr>
          <w:p w:rsidR="001400FA" w:rsidRPr="006613EA" w:rsidRDefault="001400FA" w:rsidP="00577508">
            <w:pPr>
              <w:rPr>
                <w:rStyle w:val="Nmerodepgina"/>
                <w:b w:val="0"/>
                <w:noProof w:val="0"/>
              </w:rPr>
            </w:pPr>
            <w:r>
              <w:rPr>
                <w:rStyle w:val="Nmerodepgina"/>
                <w:b w:val="0"/>
                <w:noProof w:val="0"/>
              </w:rPr>
              <w:t>Jhon E. Nuñez R.</w:t>
            </w:r>
          </w:p>
        </w:tc>
        <w:tc>
          <w:tcPr>
            <w:tcW w:w="2503" w:type="dxa"/>
          </w:tcPr>
          <w:p w:rsidR="001400FA" w:rsidRPr="006613EA" w:rsidRDefault="00B67BC8" w:rsidP="00577508">
            <w:pPr>
              <w:rPr>
                <w:b w:val="0"/>
                <w:noProof w:val="0"/>
              </w:rPr>
            </w:pPr>
            <w:r>
              <w:rPr>
                <w:b w:val="0"/>
                <w:noProof w:val="0"/>
              </w:rPr>
              <w:t xml:space="preserve">Manual de Configuración </w:t>
            </w:r>
            <w:proofErr w:type="spellStart"/>
            <w:r>
              <w:rPr>
                <w:b w:val="0"/>
                <w:noProof w:val="0"/>
              </w:rPr>
              <w:t>Cluster</w:t>
            </w:r>
            <w:proofErr w:type="spellEnd"/>
            <w:r>
              <w:rPr>
                <w:b w:val="0"/>
                <w:noProof w:val="0"/>
              </w:rPr>
              <w:t xml:space="preserve"> </w:t>
            </w:r>
            <w:proofErr w:type="spellStart"/>
            <w:r>
              <w:rPr>
                <w:b w:val="0"/>
                <w:noProof w:val="0"/>
              </w:rPr>
              <w:t>RabbitMQ</w:t>
            </w:r>
            <w:proofErr w:type="spellEnd"/>
          </w:p>
        </w:tc>
        <w:tc>
          <w:tcPr>
            <w:tcW w:w="1418" w:type="dxa"/>
          </w:tcPr>
          <w:p w:rsidR="001400FA" w:rsidRPr="006613EA" w:rsidRDefault="00B67BC8" w:rsidP="00577508">
            <w:pPr>
              <w:rPr>
                <w:b w:val="0"/>
                <w:noProof w:val="0"/>
              </w:rPr>
            </w:pPr>
            <w:r>
              <w:rPr>
                <w:b w:val="0"/>
                <w:noProof w:val="0"/>
              </w:rPr>
              <w:t>Final</w:t>
            </w:r>
          </w:p>
        </w:tc>
        <w:tc>
          <w:tcPr>
            <w:tcW w:w="868" w:type="dxa"/>
          </w:tcPr>
          <w:p w:rsidR="001400FA" w:rsidRPr="006613EA" w:rsidRDefault="001400FA" w:rsidP="00577508">
            <w:pPr>
              <w:rPr>
                <w:b w:val="0"/>
                <w:noProof w:val="0"/>
              </w:rPr>
            </w:pPr>
          </w:p>
        </w:tc>
        <w:tc>
          <w:tcPr>
            <w:tcW w:w="1116" w:type="dxa"/>
          </w:tcPr>
          <w:p w:rsidR="001400FA" w:rsidRPr="006613EA" w:rsidRDefault="001400FA" w:rsidP="00577508">
            <w:pPr>
              <w:rPr>
                <w:b w:val="0"/>
                <w:noProof w:val="0"/>
              </w:rPr>
            </w:pPr>
          </w:p>
        </w:tc>
      </w:tr>
    </w:tbl>
    <w:p w:rsidR="00675DB9" w:rsidRPr="006613EA" w:rsidRDefault="00675DB9" w:rsidP="00577508">
      <w:pPr>
        <w:rPr>
          <w:b w:val="0"/>
          <w:noProof w:val="0"/>
        </w:rPr>
      </w:pPr>
    </w:p>
    <w:p w:rsidR="00675DB9" w:rsidRPr="006613EA" w:rsidRDefault="00675DB9" w:rsidP="00577508">
      <w:pPr>
        <w:rPr>
          <w:b w:val="0"/>
          <w:noProof w:val="0"/>
        </w:rPr>
      </w:pPr>
    </w:p>
    <w:p w:rsidR="00675DB9" w:rsidRPr="006613EA" w:rsidRDefault="00675DB9" w:rsidP="00577508">
      <w:pPr>
        <w:rPr>
          <w:b w:val="0"/>
          <w:noProof w:val="0"/>
        </w:rPr>
      </w:pPr>
    </w:p>
    <w:p w:rsidR="00675DB9" w:rsidRPr="006613EA" w:rsidRDefault="00675DB9" w:rsidP="00577508">
      <w:pPr>
        <w:rPr>
          <w:b w:val="0"/>
          <w:noProof w:val="0"/>
        </w:rPr>
      </w:pPr>
    </w:p>
    <w:p w:rsidR="00675DB9" w:rsidRPr="006613EA" w:rsidRDefault="00675DB9" w:rsidP="00577508">
      <w:pPr>
        <w:rPr>
          <w:b w:val="0"/>
          <w:noProof w:val="0"/>
        </w:rPr>
      </w:pPr>
    </w:p>
    <w:p w:rsidR="00675DB9" w:rsidRPr="006613EA" w:rsidRDefault="00675DB9" w:rsidP="00577508">
      <w:pPr>
        <w:rPr>
          <w:b w:val="0"/>
          <w:noProof w:val="0"/>
        </w:rPr>
      </w:pPr>
    </w:p>
    <w:p w:rsidR="00675DB9" w:rsidRPr="006613EA" w:rsidRDefault="00675DB9" w:rsidP="00577508">
      <w:pPr>
        <w:rPr>
          <w:b w:val="0"/>
          <w:noProof w:val="0"/>
        </w:rPr>
      </w:pPr>
    </w:p>
    <w:p w:rsidR="00675DB9" w:rsidRPr="006613EA" w:rsidRDefault="00675DB9" w:rsidP="00577508">
      <w:pPr>
        <w:rPr>
          <w:b w:val="0"/>
          <w:noProof w:val="0"/>
        </w:rPr>
      </w:pPr>
    </w:p>
    <w:p w:rsidR="00675DB9" w:rsidRPr="006613EA" w:rsidRDefault="00675DB9" w:rsidP="00577508">
      <w:pPr>
        <w:rPr>
          <w:b w:val="0"/>
          <w:noProof w:val="0"/>
        </w:rPr>
      </w:pPr>
    </w:p>
    <w:p w:rsidR="00675DB9" w:rsidRPr="006613EA" w:rsidRDefault="00675DB9" w:rsidP="00577508">
      <w:pPr>
        <w:rPr>
          <w:b w:val="0"/>
          <w:noProof w:val="0"/>
        </w:rPr>
      </w:pPr>
    </w:p>
    <w:p w:rsidR="00675DB9" w:rsidRPr="006613EA" w:rsidRDefault="00675DB9" w:rsidP="00577508">
      <w:pPr>
        <w:rPr>
          <w:b w:val="0"/>
          <w:noProof w:val="0"/>
        </w:rPr>
      </w:pPr>
    </w:p>
    <w:p w:rsidR="00675DB9" w:rsidRPr="006613EA" w:rsidRDefault="00675DB9" w:rsidP="00577508">
      <w:pPr>
        <w:rPr>
          <w:b w:val="0"/>
          <w:noProof w:val="0"/>
        </w:rPr>
      </w:pPr>
    </w:p>
    <w:p w:rsidR="00675DB9" w:rsidRPr="006613EA" w:rsidRDefault="00675DB9" w:rsidP="00577508">
      <w:pPr>
        <w:rPr>
          <w:b w:val="0"/>
          <w:noProof w:val="0"/>
        </w:rPr>
      </w:pPr>
    </w:p>
    <w:p w:rsidR="00675DB9" w:rsidRPr="006613EA" w:rsidRDefault="00675DB9" w:rsidP="00577508">
      <w:pPr>
        <w:rPr>
          <w:b w:val="0"/>
          <w:noProof w:val="0"/>
        </w:rPr>
      </w:pPr>
    </w:p>
    <w:p w:rsidR="00675DB9" w:rsidRPr="006613EA" w:rsidRDefault="00675DB9" w:rsidP="00577508">
      <w:pPr>
        <w:rPr>
          <w:b w:val="0"/>
          <w:noProof w:val="0"/>
        </w:rPr>
      </w:pPr>
    </w:p>
    <w:p w:rsidR="00675DB9" w:rsidRPr="006613EA" w:rsidRDefault="00675DB9" w:rsidP="00577508">
      <w:pPr>
        <w:rPr>
          <w:b w:val="0"/>
          <w:noProof w:val="0"/>
        </w:rPr>
      </w:pPr>
    </w:p>
    <w:p w:rsidR="00675DB9" w:rsidRPr="006613EA" w:rsidRDefault="00675DB9" w:rsidP="00577508">
      <w:pPr>
        <w:rPr>
          <w:b w:val="0"/>
          <w:noProof w:val="0"/>
        </w:rPr>
      </w:pPr>
    </w:p>
    <w:p w:rsidR="00675DB9" w:rsidRPr="006613EA" w:rsidRDefault="00675DB9" w:rsidP="00577508">
      <w:pPr>
        <w:rPr>
          <w:b w:val="0"/>
          <w:noProof w:val="0"/>
        </w:rPr>
      </w:pPr>
    </w:p>
    <w:p w:rsidR="00D15018" w:rsidRPr="006613EA" w:rsidRDefault="00D15018" w:rsidP="00577508">
      <w:pPr>
        <w:pStyle w:val="Puesto"/>
        <w:rPr>
          <w:noProof w:val="0"/>
        </w:rPr>
      </w:pPr>
      <w:bookmarkStart w:id="0" w:name="_Toc343595009"/>
      <w:bookmarkStart w:id="1" w:name="_Toc343595470"/>
    </w:p>
    <w:p w:rsidR="00D15018" w:rsidRPr="006613EA" w:rsidRDefault="00D15018" w:rsidP="00577508">
      <w:pPr>
        <w:pStyle w:val="Puesto"/>
        <w:rPr>
          <w:noProof w:val="0"/>
        </w:rPr>
      </w:pPr>
    </w:p>
    <w:p w:rsidR="00D15018" w:rsidRPr="006613EA" w:rsidRDefault="00D15018" w:rsidP="00577508">
      <w:pPr>
        <w:pStyle w:val="Puesto"/>
        <w:rPr>
          <w:noProof w:val="0"/>
        </w:rPr>
      </w:pPr>
    </w:p>
    <w:p w:rsidR="00F66435" w:rsidRPr="006613EA" w:rsidRDefault="00F66435" w:rsidP="00577508">
      <w:pPr>
        <w:pStyle w:val="Puesto"/>
        <w:rPr>
          <w:noProof w:val="0"/>
        </w:rPr>
      </w:pPr>
      <w:bookmarkStart w:id="2" w:name="_Toc480443683"/>
    </w:p>
    <w:p w:rsidR="00F66435" w:rsidRPr="006613EA" w:rsidRDefault="00F66435" w:rsidP="00577508">
      <w:pPr>
        <w:pStyle w:val="Puesto"/>
        <w:rPr>
          <w:noProof w:val="0"/>
        </w:rPr>
      </w:pPr>
    </w:p>
    <w:p w:rsidR="00E832D3" w:rsidRPr="006613EA" w:rsidRDefault="00E832D3" w:rsidP="00577508">
      <w:pPr>
        <w:rPr>
          <w:b w:val="0"/>
          <w:noProof w:val="0"/>
        </w:rPr>
      </w:pPr>
    </w:p>
    <w:p w:rsidR="00E832D3" w:rsidRPr="006613EA" w:rsidRDefault="00E832D3" w:rsidP="00577508">
      <w:pPr>
        <w:rPr>
          <w:b w:val="0"/>
          <w:noProof w:val="0"/>
        </w:rPr>
      </w:pPr>
    </w:p>
    <w:p w:rsidR="00E832D3" w:rsidRPr="006613EA" w:rsidRDefault="00E832D3" w:rsidP="00577508">
      <w:pPr>
        <w:rPr>
          <w:b w:val="0"/>
          <w:noProof w:val="0"/>
        </w:rPr>
      </w:pPr>
    </w:p>
    <w:p w:rsidR="00A368DC" w:rsidRPr="006613EA" w:rsidRDefault="00A368DC" w:rsidP="00577508">
      <w:pPr>
        <w:rPr>
          <w:b w:val="0"/>
          <w:noProof w:val="0"/>
        </w:rPr>
      </w:pPr>
    </w:p>
    <w:p w:rsidR="00675DB9" w:rsidRPr="006613EA" w:rsidRDefault="00675DB9" w:rsidP="00577508">
      <w:pPr>
        <w:pStyle w:val="Puesto"/>
        <w:rPr>
          <w:noProof w:val="0"/>
        </w:rPr>
      </w:pPr>
      <w:bookmarkStart w:id="3" w:name="_Toc492049328"/>
      <w:r w:rsidRPr="006613EA">
        <w:rPr>
          <w:noProof w:val="0"/>
        </w:rPr>
        <w:t>Índice</w:t>
      </w:r>
      <w:bookmarkEnd w:id="0"/>
      <w:bookmarkEnd w:id="1"/>
      <w:bookmarkEnd w:id="2"/>
      <w:bookmarkEnd w:id="3"/>
    </w:p>
    <w:p w:rsidR="002C479D" w:rsidRPr="000F7AC8" w:rsidRDefault="002C479D" w:rsidP="00577508">
      <w:pPr>
        <w:rPr>
          <w:b w:val="0"/>
          <w:noProof w:val="0"/>
        </w:rPr>
      </w:pPr>
    </w:p>
    <w:p w:rsidR="00F76AF9" w:rsidRPr="00F76AF9" w:rsidRDefault="00116DAC">
      <w:pPr>
        <w:pStyle w:val="TDC1"/>
        <w:tabs>
          <w:tab w:val="right" w:leader="dot" w:pos="10002"/>
        </w:tabs>
        <w:rPr>
          <w:rFonts w:asciiTheme="minorHAnsi" w:eastAsiaTheme="minorEastAsia" w:hAnsiTheme="minorHAnsi" w:cstheme="minorBidi"/>
          <w:b w:val="0"/>
        </w:rPr>
      </w:pPr>
      <w:r w:rsidRPr="00F76AF9">
        <w:rPr>
          <w:b w:val="0"/>
          <w:noProof w:val="0"/>
        </w:rPr>
        <w:fldChar w:fldCharType="begin"/>
      </w:r>
      <w:r w:rsidR="002A0977" w:rsidRPr="00F76AF9">
        <w:rPr>
          <w:b w:val="0"/>
          <w:noProof w:val="0"/>
        </w:rPr>
        <w:instrText xml:space="preserve"> TOC \o "1-3" \h \z \u </w:instrText>
      </w:r>
      <w:r w:rsidRPr="00F76AF9">
        <w:rPr>
          <w:b w:val="0"/>
          <w:noProof w:val="0"/>
        </w:rPr>
        <w:fldChar w:fldCharType="separate"/>
      </w:r>
      <w:hyperlink w:anchor="_Toc492049328" w:history="1">
        <w:r w:rsidR="00F76AF9" w:rsidRPr="00F76AF9">
          <w:rPr>
            <w:rStyle w:val="Hipervnculo"/>
            <w:b w:val="0"/>
          </w:rPr>
          <w:t>Índice</w:t>
        </w:r>
        <w:r w:rsidR="00F76AF9" w:rsidRPr="00F76AF9">
          <w:rPr>
            <w:b w:val="0"/>
            <w:webHidden/>
          </w:rPr>
          <w:tab/>
        </w:r>
        <w:r w:rsidR="00F76AF9" w:rsidRPr="00F76AF9">
          <w:rPr>
            <w:b w:val="0"/>
            <w:webHidden/>
          </w:rPr>
          <w:fldChar w:fldCharType="begin"/>
        </w:r>
        <w:r w:rsidR="00F76AF9" w:rsidRPr="00F76AF9">
          <w:rPr>
            <w:b w:val="0"/>
            <w:webHidden/>
          </w:rPr>
          <w:instrText xml:space="preserve"> PAGEREF _Toc492049328 \h </w:instrText>
        </w:r>
        <w:r w:rsidR="00F76AF9" w:rsidRPr="00F76AF9">
          <w:rPr>
            <w:b w:val="0"/>
            <w:webHidden/>
          </w:rPr>
        </w:r>
        <w:r w:rsidR="00F76AF9" w:rsidRPr="00F76AF9">
          <w:rPr>
            <w:b w:val="0"/>
            <w:webHidden/>
          </w:rPr>
          <w:fldChar w:fldCharType="separate"/>
        </w:r>
        <w:r w:rsidR="00F76AF9" w:rsidRPr="00F76AF9">
          <w:rPr>
            <w:b w:val="0"/>
            <w:webHidden/>
          </w:rPr>
          <w:t>2</w:t>
        </w:r>
        <w:r w:rsidR="00F76AF9" w:rsidRPr="00F76AF9">
          <w:rPr>
            <w:b w:val="0"/>
            <w:webHidden/>
          </w:rPr>
          <w:fldChar w:fldCharType="end"/>
        </w:r>
      </w:hyperlink>
    </w:p>
    <w:p w:rsidR="00F76AF9" w:rsidRPr="00F76AF9" w:rsidRDefault="00874B15">
      <w:pPr>
        <w:pStyle w:val="TDC1"/>
        <w:tabs>
          <w:tab w:val="left" w:pos="400"/>
          <w:tab w:val="right" w:leader="dot" w:pos="10002"/>
        </w:tabs>
        <w:rPr>
          <w:rFonts w:asciiTheme="minorHAnsi" w:eastAsiaTheme="minorEastAsia" w:hAnsiTheme="minorHAnsi" w:cstheme="minorBidi"/>
          <w:b w:val="0"/>
        </w:rPr>
      </w:pPr>
      <w:hyperlink w:anchor="_Toc492049329" w:history="1">
        <w:r w:rsidR="00F76AF9" w:rsidRPr="00F76AF9">
          <w:rPr>
            <w:rStyle w:val="Hipervnculo"/>
            <w:b w:val="0"/>
          </w:rPr>
          <w:t>1</w:t>
        </w:r>
        <w:r w:rsidR="00F76AF9" w:rsidRPr="00F76AF9">
          <w:rPr>
            <w:rFonts w:asciiTheme="minorHAnsi" w:eastAsiaTheme="minorEastAsia" w:hAnsiTheme="minorHAnsi" w:cstheme="minorBidi"/>
            <w:b w:val="0"/>
          </w:rPr>
          <w:tab/>
        </w:r>
        <w:r w:rsidR="00F76AF9" w:rsidRPr="00F76AF9">
          <w:rPr>
            <w:rStyle w:val="Hipervnculo"/>
            <w:b w:val="0"/>
          </w:rPr>
          <w:t>Introducción</w:t>
        </w:r>
        <w:r w:rsidR="00F76AF9" w:rsidRPr="00F76AF9">
          <w:rPr>
            <w:b w:val="0"/>
            <w:webHidden/>
          </w:rPr>
          <w:tab/>
        </w:r>
        <w:r w:rsidR="00F76AF9" w:rsidRPr="00F76AF9">
          <w:rPr>
            <w:b w:val="0"/>
            <w:webHidden/>
          </w:rPr>
          <w:fldChar w:fldCharType="begin"/>
        </w:r>
        <w:r w:rsidR="00F76AF9" w:rsidRPr="00F76AF9">
          <w:rPr>
            <w:b w:val="0"/>
            <w:webHidden/>
          </w:rPr>
          <w:instrText xml:space="preserve"> PAGEREF _Toc492049329 \h </w:instrText>
        </w:r>
        <w:r w:rsidR="00F76AF9" w:rsidRPr="00F76AF9">
          <w:rPr>
            <w:b w:val="0"/>
            <w:webHidden/>
          </w:rPr>
        </w:r>
        <w:r w:rsidR="00F76AF9" w:rsidRPr="00F76AF9">
          <w:rPr>
            <w:b w:val="0"/>
            <w:webHidden/>
          </w:rPr>
          <w:fldChar w:fldCharType="separate"/>
        </w:r>
        <w:r w:rsidR="00F76AF9" w:rsidRPr="00F76AF9">
          <w:rPr>
            <w:b w:val="0"/>
            <w:webHidden/>
          </w:rPr>
          <w:t>3</w:t>
        </w:r>
        <w:r w:rsidR="00F76AF9" w:rsidRPr="00F76AF9">
          <w:rPr>
            <w:b w:val="0"/>
            <w:webHidden/>
          </w:rPr>
          <w:fldChar w:fldCharType="end"/>
        </w:r>
      </w:hyperlink>
    </w:p>
    <w:p w:rsidR="00F76AF9" w:rsidRPr="00F76AF9" w:rsidRDefault="00874B15">
      <w:pPr>
        <w:pStyle w:val="TDC2"/>
        <w:tabs>
          <w:tab w:val="left" w:pos="880"/>
          <w:tab w:val="right" w:leader="dot" w:pos="10002"/>
        </w:tabs>
        <w:rPr>
          <w:rFonts w:asciiTheme="minorHAnsi" w:eastAsiaTheme="minorEastAsia" w:hAnsiTheme="minorHAnsi" w:cstheme="minorBidi"/>
          <w:b w:val="0"/>
        </w:rPr>
      </w:pPr>
      <w:hyperlink w:anchor="_Toc492049330" w:history="1">
        <w:r w:rsidR="00F76AF9" w:rsidRPr="00F76AF9">
          <w:rPr>
            <w:rStyle w:val="Hipervnculo"/>
            <w:b w:val="0"/>
          </w:rPr>
          <w:t>1.1</w:t>
        </w:r>
        <w:r w:rsidR="00F76AF9" w:rsidRPr="00F76AF9">
          <w:rPr>
            <w:rFonts w:asciiTheme="minorHAnsi" w:eastAsiaTheme="minorEastAsia" w:hAnsiTheme="minorHAnsi" w:cstheme="minorBidi"/>
            <w:b w:val="0"/>
          </w:rPr>
          <w:tab/>
        </w:r>
        <w:r w:rsidR="00F76AF9" w:rsidRPr="00F76AF9">
          <w:rPr>
            <w:rStyle w:val="Hipervnculo"/>
            <w:b w:val="0"/>
          </w:rPr>
          <w:t>Propósito</w:t>
        </w:r>
        <w:r w:rsidR="00F76AF9" w:rsidRPr="00F76AF9">
          <w:rPr>
            <w:b w:val="0"/>
            <w:webHidden/>
          </w:rPr>
          <w:tab/>
        </w:r>
        <w:r w:rsidR="00F76AF9" w:rsidRPr="00F76AF9">
          <w:rPr>
            <w:b w:val="0"/>
            <w:webHidden/>
          </w:rPr>
          <w:fldChar w:fldCharType="begin"/>
        </w:r>
        <w:r w:rsidR="00F76AF9" w:rsidRPr="00F76AF9">
          <w:rPr>
            <w:b w:val="0"/>
            <w:webHidden/>
          </w:rPr>
          <w:instrText xml:space="preserve"> PAGEREF _Toc492049330 \h </w:instrText>
        </w:r>
        <w:r w:rsidR="00F76AF9" w:rsidRPr="00F76AF9">
          <w:rPr>
            <w:b w:val="0"/>
            <w:webHidden/>
          </w:rPr>
        </w:r>
        <w:r w:rsidR="00F76AF9" w:rsidRPr="00F76AF9">
          <w:rPr>
            <w:b w:val="0"/>
            <w:webHidden/>
          </w:rPr>
          <w:fldChar w:fldCharType="separate"/>
        </w:r>
        <w:r w:rsidR="00F76AF9" w:rsidRPr="00F76AF9">
          <w:rPr>
            <w:b w:val="0"/>
            <w:webHidden/>
          </w:rPr>
          <w:t>3</w:t>
        </w:r>
        <w:r w:rsidR="00F76AF9" w:rsidRPr="00F76AF9">
          <w:rPr>
            <w:b w:val="0"/>
            <w:webHidden/>
          </w:rPr>
          <w:fldChar w:fldCharType="end"/>
        </w:r>
      </w:hyperlink>
    </w:p>
    <w:p w:rsidR="00F76AF9" w:rsidRPr="00F76AF9" w:rsidRDefault="00874B15">
      <w:pPr>
        <w:pStyle w:val="TDC1"/>
        <w:tabs>
          <w:tab w:val="left" w:pos="400"/>
          <w:tab w:val="right" w:leader="dot" w:pos="10002"/>
        </w:tabs>
        <w:rPr>
          <w:rFonts w:asciiTheme="minorHAnsi" w:eastAsiaTheme="minorEastAsia" w:hAnsiTheme="minorHAnsi" w:cstheme="minorBidi"/>
          <w:b w:val="0"/>
        </w:rPr>
      </w:pPr>
      <w:hyperlink w:anchor="_Toc492049331" w:history="1">
        <w:r w:rsidR="00F76AF9" w:rsidRPr="00F76AF9">
          <w:rPr>
            <w:rStyle w:val="Hipervnculo"/>
            <w:b w:val="0"/>
          </w:rPr>
          <w:t>2</w:t>
        </w:r>
        <w:r w:rsidR="00F76AF9" w:rsidRPr="00F76AF9">
          <w:rPr>
            <w:rFonts w:asciiTheme="minorHAnsi" w:eastAsiaTheme="minorEastAsia" w:hAnsiTheme="minorHAnsi" w:cstheme="minorBidi"/>
            <w:b w:val="0"/>
          </w:rPr>
          <w:tab/>
        </w:r>
        <w:r w:rsidR="00F76AF9" w:rsidRPr="00F76AF9">
          <w:rPr>
            <w:rStyle w:val="Hipervnculo"/>
            <w:b w:val="0"/>
          </w:rPr>
          <w:t>Supuestos</w:t>
        </w:r>
        <w:r w:rsidR="00F76AF9" w:rsidRPr="00F76AF9">
          <w:rPr>
            <w:b w:val="0"/>
            <w:webHidden/>
          </w:rPr>
          <w:tab/>
        </w:r>
        <w:r w:rsidR="00F76AF9" w:rsidRPr="00F76AF9">
          <w:rPr>
            <w:b w:val="0"/>
            <w:webHidden/>
          </w:rPr>
          <w:fldChar w:fldCharType="begin"/>
        </w:r>
        <w:r w:rsidR="00F76AF9" w:rsidRPr="00F76AF9">
          <w:rPr>
            <w:b w:val="0"/>
            <w:webHidden/>
          </w:rPr>
          <w:instrText xml:space="preserve"> PAGEREF _Toc492049331 \h </w:instrText>
        </w:r>
        <w:r w:rsidR="00F76AF9" w:rsidRPr="00F76AF9">
          <w:rPr>
            <w:b w:val="0"/>
            <w:webHidden/>
          </w:rPr>
        </w:r>
        <w:r w:rsidR="00F76AF9" w:rsidRPr="00F76AF9">
          <w:rPr>
            <w:b w:val="0"/>
            <w:webHidden/>
          </w:rPr>
          <w:fldChar w:fldCharType="separate"/>
        </w:r>
        <w:r w:rsidR="00F76AF9" w:rsidRPr="00F76AF9">
          <w:rPr>
            <w:b w:val="0"/>
            <w:webHidden/>
          </w:rPr>
          <w:t>3</w:t>
        </w:r>
        <w:r w:rsidR="00F76AF9" w:rsidRPr="00F76AF9">
          <w:rPr>
            <w:b w:val="0"/>
            <w:webHidden/>
          </w:rPr>
          <w:fldChar w:fldCharType="end"/>
        </w:r>
      </w:hyperlink>
    </w:p>
    <w:p w:rsidR="00F76AF9" w:rsidRPr="00F76AF9" w:rsidRDefault="00874B15">
      <w:pPr>
        <w:pStyle w:val="TDC1"/>
        <w:tabs>
          <w:tab w:val="left" w:pos="400"/>
          <w:tab w:val="right" w:leader="dot" w:pos="10002"/>
        </w:tabs>
        <w:rPr>
          <w:rFonts w:asciiTheme="minorHAnsi" w:eastAsiaTheme="minorEastAsia" w:hAnsiTheme="minorHAnsi" w:cstheme="minorBidi"/>
          <w:b w:val="0"/>
        </w:rPr>
      </w:pPr>
      <w:hyperlink w:anchor="_Toc492049332" w:history="1">
        <w:r w:rsidR="00F76AF9" w:rsidRPr="00F76AF9">
          <w:rPr>
            <w:rStyle w:val="Hipervnculo"/>
            <w:b w:val="0"/>
          </w:rPr>
          <w:t>3</w:t>
        </w:r>
        <w:r w:rsidR="00F76AF9" w:rsidRPr="00F76AF9">
          <w:rPr>
            <w:rFonts w:asciiTheme="minorHAnsi" w:eastAsiaTheme="minorEastAsia" w:hAnsiTheme="minorHAnsi" w:cstheme="minorBidi"/>
            <w:b w:val="0"/>
          </w:rPr>
          <w:tab/>
        </w:r>
        <w:r w:rsidR="00F76AF9" w:rsidRPr="00F76AF9">
          <w:rPr>
            <w:rStyle w:val="Hipervnculo"/>
            <w:b w:val="0"/>
          </w:rPr>
          <w:t>Configuración Servidor Maestro</w:t>
        </w:r>
        <w:r w:rsidR="00F76AF9" w:rsidRPr="00F76AF9">
          <w:rPr>
            <w:b w:val="0"/>
            <w:webHidden/>
          </w:rPr>
          <w:tab/>
        </w:r>
        <w:r w:rsidR="00F76AF9" w:rsidRPr="00F76AF9">
          <w:rPr>
            <w:b w:val="0"/>
            <w:webHidden/>
          </w:rPr>
          <w:fldChar w:fldCharType="begin"/>
        </w:r>
        <w:r w:rsidR="00F76AF9" w:rsidRPr="00F76AF9">
          <w:rPr>
            <w:b w:val="0"/>
            <w:webHidden/>
          </w:rPr>
          <w:instrText xml:space="preserve"> PAGEREF _Toc492049332 \h </w:instrText>
        </w:r>
        <w:r w:rsidR="00F76AF9" w:rsidRPr="00F76AF9">
          <w:rPr>
            <w:b w:val="0"/>
            <w:webHidden/>
          </w:rPr>
        </w:r>
        <w:r w:rsidR="00F76AF9" w:rsidRPr="00F76AF9">
          <w:rPr>
            <w:b w:val="0"/>
            <w:webHidden/>
          </w:rPr>
          <w:fldChar w:fldCharType="separate"/>
        </w:r>
        <w:r w:rsidR="00F76AF9" w:rsidRPr="00F76AF9">
          <w:rPr>
            <w:b w:val="0"/>
            <w:webHidden/>
          </w:rPr>
          <w:t>3</w:t>
        </w:r>
        <w:r w:rsidR="00F76AF9" w:rsidRPr="00F76AF9">
          <w:rPr>
            <w:b w:val="0"/>
            <w:webHidden/>
          </w:rPr>
          <w:fldChar w:fldCharType="end"/>
        </w:r>
      </w:hyperlink>
    </w:p>
    <w:p w:rsidR="00F76AF9" w:rsidRPr="00F76AF9" w:rsidRDefault="00874B15">
      <w:pPr>
        <w:pStyle w:val="TDC2"/>
        <w:tabs>
          <w:tab w:val="left" w:pos="880"/>
          <w:tab w:val="right" w:leader="dot" w:pos="10002"/>
        </w:tabs>
        <w:rPr>
          <w:rFonts w:asciiTheme="minorHAnsi" w:eastAsiaTheme="minorEastAsia" w:hAnsiTheme="minorHAnsi" w:cstheme="minorBidi"/>
          <w:b w:val="0"/>
        </w:rPr>
      </w:pPr>
      <w:hyperlink w:anchor="_Toc492049333" w:history="1">
        <w:r w:rsidR="00F76AF9" w:rsidRPr="00F76AF9">
          <w:rPr>
            <w:rStyle w:val="Hipervnculo"/>
            <w:b w:val="0"/>
          </w:rPr>
          <w:t>3.1</w:t>
        </w:r>
        <w:r w:rsidR="00F76AF9" w:rsidRPr="00F76AF9">
          <w:rPr>
            <w:rFonts w:asciiTheme="minorHAnsi" w:eastAsiaTheme="minorEastAsia" w:hAnsiTheme="minorHAnsi" w:cstheme="minorBidi"/>
            <w:b w:val="0"/>
          </w:rPr>
          <w:tab/>
        </w:r>
        <w:r w:rsidR="00F76AF9" w:rsidRPr="00F76AF9">
          <w:rPr>
            <w:rStyle w:val="Hipervnculo"/>
            <w:b w:val="0"/>
          </w:rPr>
          <w:t>Creación política replicación de mensajes</w:t>
        </w:r>
        <w:r w:rsidR="00F76AF9" w:rsidRPr="00F76AF9">
          <w:rPr>
            <w:b w:val="0"/>
            <w:webHidden/>
          </w:rPr>
          <w:tab/>
        </w:r>
        <w:r w:rsidR="00F76AF9" w:rsidRPr="00F76AF9">
          <w:rPr>
            <w:b w:val="0"/>
            <w:webHidden/>
          </w:rPr>
          <w:fldChar w:fldCharType="begin"/>
        </w:r>
        <w:r w:rsidR="00F76AF9" w:rsidRPr="00F76AF9">
          <w:rPr>
            <w:b w:val="0"/>
            <w:webHidden/>
          </w:rPr>
          <w:instrText xml:space="preserve"> PAGEREF _Toc492049333 \h </w:instrText>
        </w:r>
        <w:r w:rsidR="00F76AF9" w:rsidRPr="00F76AF9">
          <w:rPr>
            <w:b w:val="0"/>
            <w:webHidden/>
          </w:rPr>
        </w:r>
        <w:r w:rsidR="00F76AF9" w:rsidRPr="00F76AF9">
          <w:rPr>
            <w:b w:val="0"/>
            <w:webHidden/>
          </w:rPr>
          <w:fldChar w:fldCharType="separate"/>
        </w:r>
        <w:r w:rsidR="00F76AF9" w:rsidRPr="00F76AF9">
          <w:rPr>
            <w:b w:val="0"/>
            <w:webHidden/>
          </w:rPr>
          <w:t>3</w:t>
        </w:r>
        <w:r w:rsidR="00F76AF9" w:rsidRPr="00F76AF9">
          <w:rPr>
            <w:b w:val="0"/>
            <w:webHidden/>
          </w:rPr>
          <w:fldChar w:fldCharType="end"/>
        </w:r>
      </w:hyperlink>
    </w:p>
    <w:p w:rsidR="00F76AF9" w:rsidRPr="00F76AF9" w:rsidRDefault="00874B15">
      <w:pPr>
        <w:pStyle w:val="TDC1"/>
        <w:tabs>
          <w:tab w:val="left" w:pos="400"/>
          <w:tab w:val="right" w:leader="dot" w:pos="10002"/>
        </w:tabs>
        <w:rPr>
          <w:rFonts w:asciiTheme="minorHAnsi" w:eastAsiaTheme="minorEastAsia" w:hAnsiTheme="minorHAnsi" w:cstheme="minorBidi"/>
          <w:b w:val="0"/>
        </w:rPr>
      </w:pPr>
      <w:hyperlink w:anchor="_Toc492049334" w:history="1">
        <w:r w:rsidR="00F76AF9" w:rsidRPr="00F76AF9">
          <w:rPr>
            <w:rStyle w:val="Hipervnculo"/>
            <w:b w:val="0"/>
          </w:rPr>
          <w:t>4</w:t>
        </w:r>
        <w:r w:rsidR="00F76AF9" w:rsidRPr="00F76AF9">
          <w:rPr>
            <w:rFonts w:asciiTheme="minorHAnsi" w:eastAsiaTheme="minorEastAsia" w:hAnsiTheme="minorHAnsi" w:cstheme="minorBidi"/>
            <w:b w:val="0"/>
          </w:rPr>
          <w:tab/>
        </w:r>
        <w:r w:rsidR="00F76AF9" w:rsidRPr="00F76AF9">
          <w:rPr>
            <w:rStyle w:val="Hipervnculo"/>
            <w:b w:val="0"/>
          </w:rPr>
          <w:t>Configuración Servidores Esclavos</w:t>
        </w:r>
        <w:r w:rsidR="00F76AF9" w:rsidRPr="00F76AF9">
          <w:rPr>
            <w:b w:val="0"/>
            <w:webHidden/>
          </w:rPr>
          <w:tab/>
        </w:r>
        <w:r w:rsidR="00F76AF9" w:rsidRPr="00F76AF9">
          <w:rPr>
            <w:b w:val="0"/>
            <w:webHidden/>
          </w:rPr>
          <w:fldChar w:fldCharType="begin"/>
        </w:r>
        <w:r w:rsidR="00F76AF9" w:rsidRPr="00F76AF9">
          <w:rPr>
            <w:b w:val="0"/>
            <w:webHidden/>
          </w:rPr>
          <w:instrText xml:space="preserve"> PAGEREF _Toc492049334 \h </w:instrText>
        </w:r>
        <w:r w:rsidR="00F76AF9" w:rsidRPr="00F76AF9">
          <w:rPr>
            <w:b w:val="0"/>
            <w:webHidden/>
          </w:rPr>
        </w:r>
        <w:r w:rsidR="00F76AF9" w:rsidRPr="00F76AF9">
          <w:rPr>
            <w:b w:val="0"/>
            <w:webHidden/>
          </w:rPr>
          <w:fldChar w:fldCharType="separate"/>
        </w:r>
        <w:r w:rsidR="00F76AF9" w:rsidRPr="00F76AF9">
          <w:rPr>
            <w:b w:val="0"/>
            <w:webHidden/>
          </w:rPr>
          <w:t>4</w:t>
        </w:r>
        <w:r w:rsidR="00F76AF9" w:rsidRPr="00F76AF9">
          <w:rPr>
            <w:b w:val="0"/>
            <w:webHidden/>
          </w:rPr>
          <w:fldChar w:fldCharType="end"/>
        </w:r>
      </w:hyperlink>
    </w:p>
    <w:p w:rsidR="00F76AF9" w:rsidRPr="00F76AF9" w:rsidRDefault="00874B15">
      <w:pPr>
        <w:pStyle w:val="TDC1"/>
        <w:tabs>
          <w:tab w:val="left" w:pos="400"/>
          <w:tab w:val="right" w:leader="dot" w:pos="10002"/>
        </w:tabs>
        <w:rPr>
          <w:rFonts w:asciiTheme="minorHAnsi" w:eastAsiaTheme="minorEastAsia" w:hAnsiTheme="minorHAnsi" w:cstheme="minorBidi"/>
          <w:b w:val="0"/>
        </w:rPr>
      </w:pPr>
      <w:hyperlink w:anchor="_Toc492049335" w:history="1">
        <w:r w:rsidR="00F76AF9" w:rsidRPr="00F76AF9">
          <w:rPr>
            <w:rStyle w:val="Hipervnculo"/>
            <w:b w:val="0"/>
          </w:rPr>
          <w:t>5</w:t>
        </w:r>
        <w:r w:rsidR="00F76AF9" w:rsidRPr="00F76AF9">
          <w:rPr>
            <w:rFonts w:asciiTheme="minorHAnsi" w:eastAsiaTheme="minorEastAsia" w:hAnsiTheme="minorHAnsi" w:cstheme="minorBidi"/>
            <w:b w:val="0"/>
          </w:rPr>
          <w:tab/>
        </w:r>
        <w:r w:rsidR="00F76AF9" w:rsidRPr="00F76AF9">
          <w:rPr>
            <w:rStyle w:val="Hipervnculo"/>
            <w:b w:val="0"/>
          </w:rPr>
          <w:t>Balanceador de Carga</w:t>
        </w:r>
        <w:r w:rsidR="00F76AF9" w:rsidRPr="00F76AF9">
          <w:rPr>
            <w:b w:val="0"/>
            <w:webHidden/>
          </w:rPr>
          <w:tab/>
        </w:r>
        <w:r w:rsidR="00F76AF9" w:rsidRPr="00F76AF9">
          <w:rPr>
            <w:b w:val="0"/>
            <w:webHidden/>
          </w:rPr>
          <w:fldChar w:fldCharType="begin"/>
        </w:r>
        <w:r w:rsidR="00F76AF9" w:rsidRPr="00F76AF9">
          <w:rPr>
            <w:b w:val="0"/>
            <w:webHidden/>
          </w:rPr>
          <w:instrText xml:space="preserve"> PAGEREF _Toc492049335 \h </w:instrText>
        </w:r>
        <w:r w:rsidR="00F76AF9" w:rsidRPr="00F76AF9">
          <w:rPr>
            <w:b w:val="0"/>
            <w:webHidden/>
          </w:rPr>
        </w:r>
        <w:r w:rsidR="00F76AF9" w:rsidRPr="00F76AF9">
          <w:rPr>
            <w:b w:val="0"/>
            <w:webHidden/>
          </w:rPr>
          <w:fldChar w:fldCharType="separate"/>
        </w:r>
        <w:r w:rsidR="00F76AF9" w:rsidRPr="00F76AF9">
          <w:rPr>
            <w:b w:val="0"/>
            <w:webHidden/>
          </w:rPr>
          <w:t>7</w:t>
        </w:r>
        <w:r w:rsidR="00F76AF9" w:rsidRPr="00F76AF9">
          <w:rPr>
            <w:b w:val="0"/>
            <w:webHidden/>
          </w:rPr>
          <w:fldChar w:fldCharType="end"/>
        </w:r>
      </w:hyperlink>
    </w:p>
    <w:p w:rsidR="002A0977" w:rsidRPr="006613EA" w:rsidRDefault="00116DAC" w:rsidP="00577508">
      <w:pPr>
        <w:rPr>
          <w:b w:val="0"/>
          <w:noProof w:val="0"/>
        </w:rPr>
      </w:pPr>
      <w:r w:rsidRPr="00F76AF9">
        <w:rPr>
          <w:b w:val="0"/>
          <w:noProof w:val="0"/>
        </w:rPr>
        <w:fldChar w:fldCharType="end"/>
      </w:r>
    </w:p>
    <w:p w:rsidR="002A0977" w:rsidRPr="006613EA" w:rsidRDefault="002A0977" w:rsidP="00577508">
      <w:pPr>
        <w:pStyle w:val="TDC1"/>
        <w:rPr>
          <w:b w:val="0"/>
          <w:noProof w:val="0"/>
        </w:rPr>
      </w:pPr>
      <w:r w:rsidRPr="006613EA">
        <w:rPr>
          <w:b w:val="0"/>
          <w:noProof w:val="0"/>
        </w:rPr>
        <w:t xml:space="preserve"> </w:t>
      </w:r>
    </w:p>
    <w:p w:rsidR="002A0977" w:rsidRPr="006613EA" w:rsidRDefault="002A0977" w:rsidP="00577508">
      <w:pPr>
        <w:rPr>
          <w:b w:val="0"/>
          <w:noProof w:val="0"/>
        </w:rPr>
      </w:pPr>
    </w:p>
    <w:p w:rsidR="002A0977" w:rsidRPr="006613EA" w:rsidRDefault="00116DAC" w:rsidP="00577508">
      <w:pPr>
        <w:pStyle w:val="TDC1"/>
        <w:rPr>
          <w:rFonts w:ascii="Calibri" w:hAnsi="Calibri" w:cs="Times New Roman"/>
          <w:b w:val="0"/>
          <w:noProof w:val="0"/>
        </w:rPr>
      </w:pPr>
      <w:r w:rsidRPr="006613EA">
        <w:rPr>
          <w:b w:val="0"/>
          <w:noProof w:val="0"/>
        </w:rPr>
        <w:fldChar w:fldCharType="begin"/>
      </w:r>
      <w:r w:rsidR="00D0323B" w:rsidRPr="006613EA">
        <w:rPr>
          <w:b w:val="0"/>
          <w:noProof w:val="0"/>
        </w:rPr>
        <w:instrText xml:space="preserve"> TOC \o "1-3" \h \z \u </w:instrText>
      </w:r>
      <w:r w:rsidRPr="006613EA">
        <w:rPr>
          <w:b w:val="0"/>
          <w:noProof w:val="0"/>
        </w:rPr>
        <w:fldChar w:fldCharType="separate"/>
      </w:r>
    </w:p>
    <w:p w:rsidR="00D0323B" w:rsidRPr="006613EA" w:rsidRDefault="00D0323B" w:rsidP="00577508">
      <w:pPr>
        <w:pStyle w:val="TDC2"/>
        <w:rPr>
          <w:b w:val="0"/>
          <w:noProof w:val="0"/>
        </w:rPr>
      </w:pPr>
    </w:p>
    <w:p w:rsidR="00D0323B" w:rsidRPr="006613EA" w:rsidRDefault="00116DAC" w:rsidP="00577508">
      <w:pPr>
        <w:rPr>
          <w:b w:val="0"/>
          <w:noProof w:val="0"/>
        </w:rPr>
      </w:pPr>
      <w:r w:rsidRPr="006613EA">
        <w:rPr>
          <w:b w:val="0"/>
          <w:noProof w:val="0"/>
        </w:rPr>
        <w:fldChar w:fldCharType="end"/>
      </w:r>
    </w:p>
    <w:p w:rsidR="00D0323B" w:rsidRPr="006613EA" w:rsidRDefault="00D0323B" w:rsidP="00577508">
      <w:pPr>
        <w:rPr>
          <w:b w:val="0"/>
          <w:noProof w:val="0"/>
        </w:rPr>
      </w:pPr>
    </w:p>
    <w:p w:rsidR="00675DB9" w:rsidRPr="006613EA" w:rsidRDefault="00675DB9" w:rsidP="00577508">
      <w:pPr>
        <w:rPr>
          <w:b w:val="0"/>
          <w:noProof w:val="0"/>
        </w:rPr>
      </w:pPr>
    </w:p>
    <w:p w:rsidR="00675DB9" w:rsidRPr="006613EA" w:rsidRDefault="00675DB9" w:rsidP="00577508">
      <w:pPr>
        <w:rPr>
          <w:b w:val="0"/>
          <w:noProof w:val="0"/>
        </w:rPr>
      </w:pPr>
    </w:p>
    <w:p w:rsidR="00675DB9" w:rsidRPr="006613EA" w:rsidRDefault="00675DB9" w:rsidP="00577508">
      <w:pPr>
        <w:rPr>
          <w:b w:val="0"/>
          <w:noProof w:val="0"/>
        </w:rPr>
      </w:pPr>
    </w:p>
    <w:p w:rsidR="00675DB9" w:rsidRPr="006613EA" w:rsidRDefault="00675DB9" w:rsidP="00577508">
      <w:pPr>
        <w:rPr>
          <w:b w:val="0"/>
          <w:noProof w:val="0"/>
        </w:rPr>
      </w:pPr>
    </w:p>
    <w:p w:rsidR="00675DB9" w:rsidRPr="006613EA" w:rsidRDefault="00675DB9" w:rsidP="00577508">
      <w:pPr>
        <w:rPr>
          <w:b w:val="0"/>
          <w:noProof w:val="0"/>
        </w:rPr>
      </w:pPr>
    </w:p>
    <w:p w:rsidR="00675DB9" w:rsidRPr="006613EA" w:rsidRDefault="00675DB9" w:rsidP="00577508">
      <w:pPr>
        <w:rPr>
          <w:b w:val="0"/>
          <w:noProof w:val="0"/>
        </w:rPr>
      </w:pPr>
    </w:p>
    <w:p w:rsidR="00675DB9" w:rsidRPr="006613EA" w:rsidRDefault="00675DB9" w:rsidP="00577508">
      <w:pPr>
        <w:rPr>
          <w:b w:val="0"/>
          <w:noProof w:val="0"/>
        </w:rPr>
      </w:pPr>
    </w:p>
    <w:p w:rsidR="00675DB9" w:rsidRPr="006613EA" w:rsidRDefault="00675DB9" w:rsidP="00577508">
      <w:pPr>
        <w:rPr>
          <w:b w:val="0"/>
          <w:noProof w:val="0"/>
        </w:rPr>
      </w:pPr>
    </w:p>
    <w:p w:rsidR="00F66435" w:rsidRPr="006613EA" w:rsidRDefault="00F66435" w:rsidP="00577508">
      <w:pPr>
        <w:rPr>
          <w:b w:val="0"/>
          <w:noProof w:val="0"/>
        </w:rPr>
      </w:pPr>
    </w:p>
    <w:p w:rsidR="00675DB9" w:rsidRPr="006613EA" w:rsidRDefault="00675DB9" w:rsidP="00577508">
      <w:pPr>
        <w:rPr>
          <w:b w:val="0"/>
          <w:noProof w:val="0"/>
        </w:rPr>
      </w:pPr>
    </w:p>
    <w:p w:rsidR="00F66435" w:rsidRPr="006613EA" w:rsidRDefault="00F66435" w:rsidP="00577508">
      <w:pPr>
        <w:rPr>
          <w:b w:val="0"/>
          <w:noProof w:val="0"/>
        </w:rPr>
      </w:pPr>
    </w:p>
    <w:p w:rsidR="00BE68C5" w:rsidRPr="006613EA" w:rsidRDefault="00BE68C5" w:rsidP="00577508">
      <w:pPr>
        <w:rPr>
          <w:b w:val="0"/>
          <w:noProof w:val="0"/>
        </w:rPr>
      </w:pPr>
    </w:p>
    <w:p w:rsidR="00BE68C5" w:rsidRPr="006613EA" w:rsidRDefault="00BE68C5" w:rsidP="00577508">
      <w:pPr>
        <w:rPr>
          <w:b w:val="0"/>
          <w:noProof w:val="0"/>
        </w:rPr>
      </w:pPr>
    </w:p>
    <w:p w:rsidR="00BE68C5" w:rsidRPr="006613EA" w:rsidRDefault="00BE68C5" w:rsidP="00577508">
      <w:pPr>
        <w:rPr>
          <w:b w:val="0"/>
          <w:noProof w:val="0"/>
        </w:rPr>
      </w:pPr>
    </w:p>
    <w:p w:rsidR="00BE68C5" w:rsidRPr="006613EA" w:rsidRDefault="00BE68C5" w:rsidP="00577508">
      <w:pPr>
        <w:rPr>
          <w:b w:val="0"/>
          <w:noProof w:val="0"/>
        </w:rPr>
      </w:pPr>
    </w:p>
    <w:p w:rsidR="00BE68C5" w:rsidRPr="006613EA" w:rsidRDefault="00BE68C5" w:rsidP="00577508">
      <w:pPr>
        <w:rPr>
          <w:b w:val="0"/>
          <w:noProof w:val="0"/>
        </w:rPr>
      </w:pPr>
    </w:p>
    <w:p w:rsidR="00BE68C5" w:rsidRPr="006613EA" w:rsidRDefault="00BE68C5" w:rsidP="00577508">
      <w:pPr>
        <w:rPr>
          <w:b w:val="0"/>
          <w:noProof w:val="0"/>
        </w:rPr>
      </w:pPr>
    </w:p>
    <w:p w:rsidR="00BE68C5" w:rsidRPr="006613EA" w:rsidRDefault="00BE68C5" w:rsidP="00577508">
      <w:pPr>
        <w:rPr>
          <w:b w:val="0"/>
          <w:noProof w:val="0"/>
        </w:rPr>
      </w:pPr>
    </w:p>
    <w:p w:rsidR="00BE68C5" w:rsidRPr="006613EA" w:rsidRDefault="00BE68C5" w:rsidP="00577508">
      <w:pPr>
        <w:rPr>
          <w:b w:val="0"/>
          <w:noProof w:val="0"/>
        </w:rPr>
      </w:pPr>
    </w:p>
    <w:p w:rsidR="00BE68C5" w:rsidRPr="006613EA" w:rsidRDefault="00BE68C5" w:rsidP="00577508">
      <w:pPr>
        <w:rPr>
          <w:b w:val="0"/>
          <w:noProof w:val="0"/>
        </w:rPr>
      </w:pPr>
    </w:p>
    <w:p w:rsidR="00BE68C5" w:rsidRPr="006613EA" w:rsidRDefault="00BE68C5" w:rsidP="00577508">
      <w:pPr>
        <w:rPr>
          <w:b w:val="0"/>
          <w:noProof w:val="0"/>
        </w:rPr>
      </w:pPr>
    </w:p>
    <w:p w:rsidR="00BE68C5" w:rsidRPr="006613EA" w:rsidRDefault="00BE68C5" w:rsidP="00577508">
      <w:pPr>
        <w:rPr>
          <w:b w:val="0"/>
          <w:noProof w:val="0"/>
        </w:rPr>
      </w:pPr>
    </w:p>
    <w:p w:rsidR="00BE68C5" w:rsidRPr="006613EA" w:rsidRDefault="00BE68C5" w:rsidP="00577508">
      <w:pPr>
        <w:rPr>
          <w:b w:val="0"/>
          <w:noProof w:val="0"/>
        </w:rPr>
      </w:pPr>
    </w:p>
    <w:p w:rsidR="00BE68C5" w:rsidRPr="006613EA" w:rsidRDefault="00BE68C5" w:rsidP="00577508">
      <w:pPr>
        <w:rPr>
          <w:b w:val="0"/>
          <w:noProof w:val="0"/>
        </w:rPr>
      </w:pPr>
    </w:p>
    <w:p w:rsidR="00BE68C5" w:rsidRPr="006613EA" w:rsidRDefault="00BE68C5" w:rsidP="00577508">
      <w:pPr>
        <w:rPr>
          <w:b w:val="0"/>
          <w:noProof w:val="0"/>
        </w:rPr>
      </w:pPr>
    </w:p>
    <w:p w:rsidR="000F7AC8" w:rsidRDefault="000F7AC8">
      <w:pPr>
        <w:jc w:val="left"/>
        <w:rPr>
          <w:b w:val="0"/>
          <w:noProof w:val="0"/>
        </w:rPr>
      </w:pPr>
      <w:r>
        <w:rPr>
          <w:b w:val="0"/>
          <w:noProof w:val="0"/>
        </w:rPr>
        <w:br w:type="page"/>
      </w:r>
    </w:p>
    <w:p w:rsidR="00F66435" w:rsidRPr="006613EA" w:rsidRDefault="00F66435" w:rsidP="00577508">
      <w:pPr>
        <w:rPr>
          <w:b w:val="0"/>
          <w:noProof w:val="0"/>
        </w:rPr>
      </w:pPr>
    </w:p>
    <w:p w:rsidR="00675DB9" w:rsidRPr="006613EA" w:rsidRDefault="00675DB9" w:rsidP="00577508">
      <w:pPr>
        <w:pStyle w:val="Ttulo1"/>
        <w:rPr>
          <w:noProof w:val="0"/>
        </w:rPr>
      </w:pPr>
      <w:bookmarkStart w:id="4" w:name="_Toc243309655"/>
      <w:bookmarkStart w:id="5" w:name="_Toc299616057"/>
      <w:bookmarkStart w:id="6" w:name="_Toc343595010"/>
      <w:bookmarkStart w:id="7" w:name="_Toc343595471"/>
      <w:bookmarkStart w:id="8" w:name="_Toc480443684"/>
      <w:bookmarkStart w:id="9" w:name="_Toc492049329"/>
      <w:r w:rsidRPr="006613EA">
        <w:rPr>
          <w:noProof w:val="0"/>
        </w:rPr>
        <w:t>Introducción</w:t>
      </w:r>
      <w:bookmarkEnd w:id="4"/>
      <w:bookmarkEnd w:id="5"/>
      <w:bookmarkEnd w:id="6"/>
      <w:bookmarkEnd w:id="7"/>
      <w:bookmarkEnd w:id="8"/>
      <w:bookmarkEnd w:id="9"/>
    </w:p>
    <w:p w:rsidR="00675DB9" w:rsidRPr="006613EA" w:rsidRDefault="00675DB9" w:rsidP="00577508">
      <w:pPr>
        <w:pStyle w:val="Ttulo2"/>
        <w:rPr>
          <w:noProof w:val="0"/>
        </w:rPr>
      </w:pPr>
      <w:bookmarkStart w:id="10" w:name="_Toc299616058"/>
      <w:bookmarkStart w:id="11" w:name="_Toc343595011"/>
      <w:bookmarkStart w:id="12" w:name="_Toc343595472"/>
      <w:bookmarkStart w:id="13" w:name="_Toc480443685"/>
      <w:bookmarkStart w:id="14" w:name="_Toc492049330"/>
      <w:r w:rsidRPr="006613EA">
        <w:rPr>
          <w:noProof w:val="0"/>
        </w:rPr>
        <w:t>Propósito</w:t>
      </w:r>
      <w:bookmarkEnd w:id="10"/>
      <w:bookmarkEnd w:id="11"/>
      <w:bookmarkEnd w:id="12"/>
      <w:bookmarkEnd w:id="13"/>
      <w:bookmarkEnd w:id="14"/>
    </w:p>
    <w:p w:rsidR="009C14E0" w:rsidRPr="006613EA" w:rsidRDefault="009C14E0" w:rsidP="00577508">
      <w:pPr>
        <w:rPr>
          <w:b w:val="0"/>
          <w:noProof w:val="0"/>
        </w:rPr>
      </w:pPr>
    </w:p>
    <w:p w:rsidR="009C14E0" w:rsidRPr="006613EA" w:rsidRDefault="009C14E0" w:rsidP="00577508">
      <w:pPr>
        <w:rPr>
          <w:b w:val="0"/>
          <w:noProof w:val="0"/>
        </w:rPr>
      </w:pPr>
      <w:r w:rsidRPr="006613EA">
        <w:rPr>
          <w:b w:val="0"/>
          <w:noProof w:val="0"/>
        </w:rPr>
        <w:t xml:space="preserve">Este documento tiene </w:t>
      </w:r>
      <w:r w:rsidR="00B023B9" w:rsidRPr="006613EA">
        <w:rPr>
          <w:b w:val="0"/>
          <w:noProof w:val="0"/>
        </w:rPr>
        <w:t>como</w:t>
      </w:r>
      <w:r w:rsidR="00261528">
        <w:rPr>
          <w:b w:val="0"/>
          <w:noProof w:val="0"/>
        </w:rPr>
        <w:t xml:space="preserve"> propósito principal, </w:t>
      </w:r>
      <w:r w:rsidRPr="006613EA">
        <w:rPr>
          <w:b w:val="0"/>
          <w:noProof w:val="0"/>
        </w:rPr>
        <w:t xml:space="preserve">explicar </w:t>
      </w:r>
      <w:r w:rsidR="00B023B9" w:rsidRPr="006613EA">
        <w:rPr>
          <w:b w:val="0"/>
          <w:noProof w:val="0"/>
        </w:rPr>
        <w:t>cuál</w:t>
      </w:r>
      <w:r w:rsidRPr="006613EA">
        <w:rPr>
          <w:b w:val="0"/>
          <w:noProof w:val="0"/>
        </w:rPr>
        <w:t xml:space="preserve"> será la secuencia de pasos requerida para </w:t>
      </w:r>
      <w:r w:rsidR="00261528">
        <w:rPr>
          <w:b w:val="0"/>
          <w:noProof w:val="0"/>
        </w:rPr>
        <w:t>crea un clúster</w:t>
      </w:r>
      <w:r w:rsidRPr="006613EA">
        <w:rPr>
          <w:b w:val="0"/>
          <w:noProof w:val="0"/>
        </w:rPr>
        <w:t xml:space="preserve"> de </w:t>
      </w:r>
      <w:r w:rsidR="00261528">
        <w:rPr>
          <w:b w:val="0"/>
          <w:noProof w:val="0"/>
        </w:rPr>
        <w:t>R</w:t>
      </w:r>
      <w:r w:rsidRPr="006613EA">
        <w:rPr>
          <w:b w:val="0"/>
          <w:noProof w:val="0"/>
        </w:rPr>
        <w:t xml:space="preserve">abbitMQ </w:t>
      </w:r>
      <w:r w:rsidR="00261528">
        <w:rPr>
          <w:b w:val="0"/>
          <w:noProof w:val="0"/>
        </w:rPr>
        <w:t>con el fin de ofrecer alta disponibilidad en el servicio de colas.</w:t>
      </w:r>
    </w:p>
    <w:p w:rsidR="009C14E0" w:rsidRPr="006613EA" w:rsidRDefault="009C14E0" w:rsidP="00577508">
      <w:pPr>
        <w:rPr>
          <w:b w:val="0"/>
          <w:noProof w:val="0"/>
        </w:rPr>
      </w:pPr>
    </w:p>
    <w:p w:rsidR="00E02500" w:rsidRPr="006613EA" w:rsidRDefault="00F21EBA" w:rsidP="00577508">
      <w:pPr>
        <w:pStyle w:val="Ttulo1"/>
        <w:rPr>
          <w:noProof w:val="0"/>
        </w:rPr>
      </w:pPr>
      <w:bookmarkStart w:id="15" w:name="_Toc492049331"/>
      <w:r w:rsidRPr="006613EA">
        <w:rPr>
          <w:noProof w:val="0"/>
        </w:rPr>
        <w:t>Supuestos</w:t>
      </w:r>
      <w:bookmarkEnd w:id="15"/>
    </w:p>
    <w:p w:rsidR="00D40A05" w:rsidRPr="006613EA" w:rsidRDefault="00D40A05" w:rsidP="00577508">
      <w:pPr>
        <w:rPr>
          <w:b w:val="0"/>
          <w:noProof w:val="0"/>
        </w:rPr>
      </w:pPr>
    </w:p>
    <w:p w:rsidR="00F21EBA" w:rsidRPr="006613EA" w:rsidRDefault="00261528" w:rsidP="00577508">
      <w:pPr>
        <w:rPr>
          <w:b w:val="0"/>
          <w:noProof w:val="0"/>
        </w:rPr>
      </w:pPr>
      <w:r>
        <w:rPr>
          <w:b w:val="0"/>
          <w:noProof w:val="0"/>
        </w:rPr>
        <w:t>Se debe tener instalado el servicio de RabbitMQ en todos los servidores que se quieren incluir en el clúster.</w:t>
      </w:r>
    </w:p>
    <w:p w:rsidR="00F21EBA" w:rsidRPr="006613EA" w:rsidRDefault="00261528" w:rsidP="00577508">
      <w:pPr>
        <w:pStyle w:val="Ttulo1"/>
        <w:rPr>
          <w:noProof w:val="0"/>
        </w:rPr>
      </w:pPr>
      <w:bookmarkStart w:id="16" w:name="_Toc492049332"/>
      <w:r>
        <w:rPr>
          <w:noProof w:val="0"/>
        </w:rPr>
        <w:t>Configuración Servidor Maestro</w:t>
      </w:r>
      <w:bookmarkEnd w:id="16"/>
    </w:p>
    <w:p w:rsidR="00F21EBA" w:rsidRDefault="00F21EBA" w:rsidP="00577508">
      <w:pPr>
        <w:rPr>
          <w:b w:val="0"/>
          <w:noProof w:val="0"/>
        </w:rPr>
      </w:pPr>
    </w:p>
    <w:p w:rsidR="00A442FF" w:rsidRDefault="00261528" w:rsidP="00577508">
      <w:pPr>
        <w:rPr>
          <w:b w:val="0"/>
          <w:noProof w:val="0"/>
        </w:rPr>
      </w:pPr>
      <w:r>
        <w:rPr>
          <w:b w:val="0"/>
          <w:noProof w:val="0"/>
        </w:rPr>
        <w:t>Antes que iniciar se debe seleccionar 1 servidor maestro de los servidores a incluir en el clúster.</w:t>
      </w:r>
    </w:p>
    <w:p w:rsidR="005A315E" w:rsidRDefault="005A315E" w:rsidP="00577508">
      <w:pPr>
        <w:rPr>
          <w:b w:val="0"/>
          <w:noProof w:val="0"/>
        </w:rPr>
      </w:pPr>
    </w:p>
    <w:p w:rsidR="005A315E" w:rsidRDefault="005A315E" w:rsidP="005A315E">
      <w:pPr>
        <w:pStyle w:val="Ttulo2"/>
      </w:pPr>
      <w:bookmarkStart w:id="17" w:name="_Toc492049333"/>
      <w:r>
        <w:t>Creación política replicación de mensajes</w:t>
      </w:r>
      <w:bookmarkEnd w:id="17"/>
    </w:p>
    <w:p w:rsidR="00261528" w:rsidRDefault="00261528" w:rsidP="00577508">
      <w:pPr>
        <w:rPr>
          <w:b w:val="0"/>
          <w:noProof w:val="0"/>
        </w:rPr>
      </w:pPr>
    </w:p>
    <w:p w:rsidR="00090CF7" w:rsidRDefault="00090CF7" w:rsidP="00261528">
      <w:pPr>
        <w:pStyle w:val="Prrafodelista"/>
        <w:numPr>
          <w:ilvl w:val="0"/>
          <w:numId w:val="41"/>
        </w:numPr>
        <w:rPr>
          <w:b w:val="0"/>
          <w:noProof w:val="0"/>
        </w:rPr>
      </w:pPr>
      <w:r>
        <w:rPr>
          <w:b w:val="0"/>
          <w:noProof w:val="0"/>
        </w:rPr>
        <w:t>Se requiere balanceo ACTIVO / PASIVO entre los nodos maestro y esclavo respectivamente.</w:t>
      </w:r>
    </w:p>
    <w:p w:rsidR="00261528" w:rsidRPr="00261528" w:rsidRDefault="00261528" w:rsidP="00261528">
      <w:pPr>
        <w:pStyle w:val="Prrafodelista"/>
        <w:numPr>
          <w:ilvl w:val="0"/>
          <w:numId w:val="41"/>
        </w:numPr>
        <w:rPr>
          <w:b w:val="0"/>
          <w:noProof w:val="0"/>
        </w:rPr>
      </w:pPr>
      <w:r w:rsidRPr="00261528">
        <w:rPr>
          <w:b w:val="0"/>
          <w:noProof w:val="0"/>
        </w:rPr>
        <w:t>Ingresar al servidor maestro</w:t>
      </w:r>
      <w:r>
        <w:rPr>
          <w:b w:val="0"/>
          <w:noProof w:val="0"/>
        </w:rPr>
        <w:t xml:space="preserve"> y abrir consola de RabbitMQ:</w:t>
      </w:r>
      <w:r w:rsidR="005A315E">
        <w:rPr>
          <w:b w:val="0"/>
          <w:noProof w:val="0"/>
        </w:rPr>
        <w:t xml:space="preserve"> </w:t>
      </w:r>
    </w:p>
    <w:p w:rsidR="00261528" w:rsidRDefault="00261528" w:rsidP="00577508">
      <w:pPr>
        <w:rPr>
          <w:b w:val="0"/>
          <w:noProof w:val="0"/>
        </w:rPr>
      </w:pPr>
    </w:p>
    <w:p w:rsidR="00261528" w:rsidRDefault="00261528" w:rsidP="00261528">
      <w:pPr>
        <w:jc w:val="center"/>
        <w:rPr>
          <w:b w:val="0"/>
          <w:noProof w:val="0"/>
        </w:rPr>
      </w:pPr>
      <w:r>
        <w:drawing>
          <wp:inline distT="0" distB="0" distL="0" distR="0" wp14:anchorId="327A8134" wp14:editId="20BB86D4">
            <wp:extent cx="2045969" cy="170497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l="1" r="-4556" b="60746"/>
                    <a:stretch/>
                  </pic:blipFill>
                  <pic:spPr bwMode="auto">
                    <a:xfrm>
                      <a:off x="0" y="0"/>
                      <a:ext cx="2052076" cy="17100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1528" w:rsidRDefault="00261528" w:rsidP="00261528">
      <w:pPr>
        <w:jc w:val="center"/>
        <w:rPr>
          <w:b w:val="0"/>
          <w:noProof w:val="0"/>
        </w:rPr>
      </w:pPr>
    </w:p>
    <w:p w:rsidR="00261528" w:rsidRDefault="00261528" w:rsidP="00261528">
      <w:pPr>
        <w:jc w:val="center"/>
        <w:rPr>
          <w:b w:val="0"/>
          <w:noProof w:val="0"/>
        </w:rPr>
      </w:pPr>
      <w:r>
        <w:drawing>
          <wp:inline distT="0" distB="0" distL="0" distR="0" wp14:anchorId="55302BCF" wp14:editId="340D9844">
            <wp:extent cx="5267324" cy="83820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b="60101"/>
                    <a:stretch/>
                  </pic:blipFill>
                  <pic:spPr bwMode="auto">
                    <a:xfrm>
                      <a:off x="0" y="0"/>
                      <a:ext cx="5269114" cy="838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1528" w:rsidRDefault="00261528" w:rsidP="00261528">
      <w:pPr>
        <w:jc w:val="center"/>
        <w:rPr>
          <w:b w:val="0"/>
          <w:noProof w:val="0"/>
        </w:rPr>
      </w:pPr>
    </w:p>
    <w:p w:rsidR="00261528" w:rsidRPr="003152AB" w:rsidRDefault="00261528" w:rsidP="00261528">
      <w:pPr>
        <w:pStyle w:val="Prrafodelista"/>
        <w:numPr>
          <w:ilvl w:val="0"/>
          <w:numId w:val="41"/>
        </w:numPr>
        <w:rPr>
          <w:noProof w:val="0"/>
          <w:szCs w:val="22"/>
          <w:lang w:val="en-US"/>
        </w:rPr>
      </w:pPr>
      <w:r w:rsidRPr="006613EA">
        <w:rPr>
          <w:b w:val="0"/>
          <w:noProof w:val="0"/>
        </w:rPr>
        <w:t xml:space="preserve">Una vez en la consola ingrese el </w:t>
      </w:r>
      <w:r w:rsidRPr="003152AB">
        <w:rPr>
          <w:noProof w:val="0"/>
          <w:szCs w:val="22"/>
          <w:lang w:val="en-US"/>
        </w:rPr>
        <w:t>siguiente comando</w:t>
      </w:r>
      <w:r w:rsidR="005A315E" w:rsidRPr="003152AB">
        <w:rPr>
          <w:noProof w:val="0"/>
          <w:szCs w:val="22"/>
          <w:lang w:val="en-US"/>
        </w:rPr>
        <w:t xml:space="preserve"> y oprima enter</w:t>
      </w:r>
      <w:r w:rsidRPr="003152AB">
        <w:rPr>
          <w:noProof w:val="0"/>
          <w:szCs w:val="22"/>
          <w:lang w:val="en-US"/>
        </w:rPr>
        <w:t xml:space="preserve">: </w:t>
      </w:r>
    </w:p>
    <w:p w:rsidR="00261528" w:rsidRPr="00261528" w:rsidRDefault="00261528" w:rsidP="00261528">
      <w:pPr>
        <w:ind w:left="708"/>
        <w:rPr>
          <w:noProof w:val="0"/>
          <w:lang w:val="en-US"/>
        </w:rPr>
      </w:pPr>
      <w:proofErr w:type="spellStart"/>
      <w:r w:rsidRPr="00261528">
        <w:rPr>
          <w:noProof w:val="0"/>
          <w:lang w:val="en-US"/>
        </w:rPr>
        <w:t>rabbitmqctl</w:t>
      </w:r>
      <w:proofErr w:type="spellEnd"/>
      <w:r w:rsidRPr="00261528">
        <w:rPr>
          <w:noProof w:val="0"/>
          <w:lang w:val="en-US"/>
        </w:rPr>
        <w:t xml:space="preserve"> </w:t>
      </w:r>
      <w:proofErr w:type="spellStart"/>
      <w:r w:rsidRPr="00261528">
        <w:rPr>
          <w:noProof w:val="0"/>
          <w:lang w:val="en-US"/>
        </w:rPr>
        <w:t>set_policy</w:t>
      </w:r>
      <w:proofErr w:type="spellEnd"/>
      <w:r w:rsidRPr="00261528">
        <w:rPr>
          <w:noProof w:val="0"/>
          <w:lang w:val="en-US"/>
        </w:rPr>
        <w:t xml:space="preserve"> ha-all "</w:t>
      </w:r>
      <w:r w:rsidR="00A64351">
        <w:rPr>
          <w:noProof w:val="0"/>
          <w:lang w:val="en-US"/>
        </w:rPr>
        <w:t>.*</w:t>
      </w:r>
      <w:r w:rsidRPr="00261528">
        <w:rPr>
          <w:noProof w:val="0"/>
          <w:lang w:val="en-US"/>
        </w:rPr>
        <w:t>" "{""</w:t>
      </w:r>
      <w:proofErr w:type="spellStart"/>
      <w:r w:rsidRPr="00261528">
        <w:rPr>
          <w:noProof w:val="0"/>
          <w:lang w:val="en-US"/>
        </w:rPr>
        <w:t>ha-mode"":""all"",""ha-sync-mode"":""automatic</w:t>
      </w:r>
      <w:proofErr w:type="spellEnd"/>
      <w:r w:rsidRPr="00261528">
        <w:rPr>
          <w:noProof w:val="0"/>
          <w:lang w:val="en-US"/>
        </w:rPr>
        <w:t>""}"</w:t>
      </w:r>
    </w:p>
    <w:p w:rsidR="00261528" w:rsidRDefault="00261528" w:rsidP="00261528">
      <w:pPr>
        <w:rPr>
          <w:b w:val="0"/>
          <w:noProof w:val="0"/>
          <w:lang w:val="en-US"/>
        </w:rPr>
      </w:pPr>
    </w:p>
    <w:p w:rsidR="00261528" w:rsidRDefault="00261528" w:rsidP="00261528">
      <w:pPr>
        <w:jc w:val="center"/>
        <w:rPr>
          <w:b w:val="0"/>
          <w:noProof w:val="0"/>
          <w:lang w:val="en-US"/>
        </w:rPr>
      </w:pPr>
      <w:r>
        <w:lastRenderedPageBreak/>
        <w:drawing>
          <wp:inline distT="0" distB="0" distL="0" distR="0" wp14:anchorId="08972A0B" wp14:editId="2A34AA76">
            <wp:extent cx="5610225" cy="1076325"/>
            <wp:effectExtent l="0" t="0" r="9525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b="51899"/>
                    <a:stretch/>
                  </pic:blipFill>
                  <pic:spPr bwMode="auto">
                    <a:xfrm>
                      <a:off x="0" y="0"/>
                      <a:ext cx="5612130" cy="1076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A315E" w:rsidRDefault="005A315E" w:rsidP="00261528">
      <w:pPr>
        <w:jc w:val="center"/>
        <w:rPr>
          <w:b w:val="0"/>
          <w:noProof w:val="0"/>
          <w:lang w:val="en-US"/>
        </w:rPr>
      </w:pPr>
    </w:p>
    <w:p w:rsidR="005A315E" w:rsidRDefault="005A315E" w:rsidP="00261528">
      <w:pPr>
        <w:jc w:val="center"/>
        <w:rPr>
          <w:b w:val="0"/>
          <w:noProof w:val="0"/>
          <w:lang w:val="en-US"/>
        </w:rPr>
      </w:pPr>
      <w:r>
        <w:drawing>
          <wp:inline distT="0" distB="0" distL="0" distR="0" wp14:anchorId="417C28C4" wp14:editId="5334AE02">
            <wp:extent cx="5610225" cy="1400175"/>
            <wp:effectExtent l="0" t="0" r="9525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b="52267"/>
                    <a:stretch/>
                  </pic:blipFill>
                  <pic:spPr bwMode="auto">
                    <a:xfrm>
                      <a:off x="0" y="0"/>
                      <a:ext cx="5612130" cy="1400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A315E" w:rsidRDefault="005A315E" w:rsidP="005A315E">
      <w:pPr>
        <w:rPr>
          <w:b w:val="0"/>
          <w:noProof w:val="0"/>
          <w:lang w:val="en-US"/>
        </w:rPr>
      </w:pPr>
    </w:p>
    <w:p w:rsidR="005A315E" w:rsidRDefault="005A315E" w:rsidP="005A315E">
      <w:pPr>
        <w:pStyle w:val="Prrafodelista"/>
        <w:numPr>
          <w:ilvl w:val="0"/>
          <w:numId w:val="41"/>
        </w:numPr>
        <w:rPr>
          <w:b w:val="0"/>
          <w:noProof w:val="0"/>
        </w:rPr>
      </w:pPr>
      <w:r w:rsidRPr="005A315E">
        <w:rPr>
          <w:b w:val="0"/>
          <w:noProof w:val="0"/>
        </w:rPr>
        <w:t>A continuación escriba el s</w:t>
      </w:r>
      <w:r>
        <w:rPr>
          <w:b w:val="0"/>
          <w:noProof w:val="0"/>
        </w:rPr>
        <w:t>iguiente comando y oprima enter:</w:t>
      </w:r>
    </w:p>
    <w:p w:rsidR="005A315E" w:rsidRDefault="005A315E" w:rsidP="005A315E">
      <w:pPr>
        <w:pStyle w:val="Prrafodelista"/>
        <w:rPr>
          <w:noProof w:val="0"/>
        </w:rPr>
      </w:pPr>
      <w:r w:rsidRPr="005A315E">
        <w:rPr>
          <w:noProof w:val="0"/>
        </w:rPr>
        <w:t>rabbitmqctl list_policies</w:t>
      </w:r>
    </w:p>
    <w:p w:rsidR="005A315E" w:rsidRDefault="005A315E" w:rsidP="005A315E">
      <w:pPr>
        <w:pStyle w:val="Prrafodelista"/>
        <w:rPr>
          <w:noProof w:val="0"/>
        </w:rPr>
      </w:pPr>
    </w:p>
    <w:p w:rsidR="005A315E" w:rsidRDefault="005A315E" w:rsidP="005A315E">
      <w:pPr>
        <w:pStyle w:val="Prrafodelista"/>
        <w:rPr>
          <w:noProof w:val="0"/>
        </w:rPr>
      </w:pPr>
      <w:r>
        <w:drawing>
          <wp:inline distT="0" distB="0" distL="0" distR="0" wp14:anchorId="27047585" wp14:editId="711D2D48">
            <wp:extent cx="5610225" cy="1190625"/>
            <wp:effectExtent l="0" t="0" r="9525" b="952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/>
                    <a:srcRect b="59411"/>
                    <a:stretch/>
                  </pic:blipFill>
                  <pic:spPr bwMode="auto">
                    <a:xfrm>
                      <a:off x="0" y="0"/>
                      <a:ext cx="5612130" cy="11910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A315E" w:rsidRDefault="005A315E" w:rsidP="005A315E">
      <w:pPr>
        <w:pStyle w:val="Prrafodelista"/>
        <w:rPr>
          <w:noProof w:val="0"/>
        </w:rPr>
      </w:pPr>
    </w:p>
    <w:p w:rsidR="00261528" w:rsidRDefault="005A315E" w:rsidP="00261528">
      <w:pPr>
        <w:pStyle w:val="Prrafodelista"/>
        <w:rPr>
          <w:b w:val="0"/>
          <w:noProof w:val="0"/>
        </w:rPr>
      </w:pPr>
      <w:r w:rsidRPr="005A315E">
        <w:rPr>
          <w:b w:val="0"/>
          <w:noProof w:val="0"/>
        </w:rPr>
        <w:t xml:space="preserve">Debe </w:t>
      </w:r>
      <w:r>
        <w:rPr>
          <w:b w:val="0"/>
          <w:noProof w:val="0"/>
        </w:rPr>
        <w:t>aparecer la política agregada anteriormente.</w:t>
      </w:r>
    </w:p>
    <w:p w:rsidR="005A315E" w:rsidRPr="005A315E" w:rsidRDefault="005A315E" w:rsidP="00261528">
      <w:pPr>
        <w:pStyle w:val="Prrafodelista"/>
        <w:rPr>
          <w:b w:val="0"/>
          <w:noProof w:val="0"/>
        </w:rPr>
      </w:pPr>
    </w:p>
    <w:p w:rsidR="00701C07" w:rsidRPr="006613EA" w:rsidRDefault="00FA30F5" w:rsidP="00577508">
      <w:pPr>
        <w:pStyle w:val="Ttulo1"/>
        <w:rPr>
          <w:noProof w:val="0"/>
        </w:rPr>
      </w:pPr>
      <w:bookmarkStart w:id="18" w:name="_Toc492049334"/>
      <w:r>
        <w:rPr>
          <w:noProof w:val="0"/>
        </w:rPr>
        <w:t>Configuración Servidores Esclavos</w:t>
      </w:r>
      <w:bookmarkEnd w:id="18"/>
    </w:p>
    <w:p w:rsidR="00E819EE" w:rsidRDefault="00E819EE" w:rsidP="00577508">
      <w:pPr>
        <w:rPr>
          <w:b w:val="0"/>
          <w:noProof w:val="0"/>
        </w:rPr>
      </w:pPr>
    </w:p>
    <w:p w:rsidR="00FA30F5" w:rsidRDefault="00FA30F5" w:rsidP="00577508">
      <w:pPr>
        <w:rPr>
          <w:b w:val="0"/>
          <w:noProof w:val="0"/>
        </w:rPr>
      </w:pPr>
      <w:r w:rsidRPr="00684F46">
        <w:rPr>
          <w:b w:val="0"/>
          <w:noProof w:val="0"/>
          <w:highlight w:val="yellow"/>
        </w:rPr>
        <w:t xml:space="preserve">Ingresar </w:t>
      </w:r>
      <w:r w:rsidR="00684F46" w:rsidRPr="00684F46">
        <w:rPr>
          <w:b w:val="0"/>
          <w:noProof w:val="0"/>
          <w:highlight w:val="yellow"/>
        </w:rPr>
        <w:t>a cada uno de los servidores esclavos y repetir el procedimiento que se indica a continuación:</w:t>
      </w:r>
    </w:p>
    <w:p w:rsidR="00684F46" w:rsidRDefault="00684F46" w:rsidP="00577508">
      <w:pPr>
        <w:rPr>
          <w:b w:val="0"/>
          <w:noProof w:val="0"/>
        </w:rPr>
      </w:pPr>
    </w:p>
    <w:p w:rsidR="00684F46" w:rsidRDefault="00684F46" w:rsidP="00684F46">
      <w:pPr>
        <w:pStyle w:val="Prrafodelista"/>
        <w:numPr>
          <w:ilvl w:val="0"/>
          <w:numId w:val="41"/>
        </w:numPr>
        <w:rPr>
          <w:b w:val="0"/>
        </w:rPr>
      </w:pPr>
      <w:r w:rsidRPr="00684F46">
        <w:rPr>
          <w:b w:val="0"/>
        </w:rPr>
        <w:t>Detener el servicio RabbitMQ.</w:t>
      </w:r>
    </w:p>
    <w:p w:rsidR="00684F46" w:rsidRPr="00684F46" w:rsidRDefault="00684F46" w:rsidP="00684F46">
      <w:pPr>
        <w:pStyle w:val="Prrafodelista"/>
        <w:rPr>
          <w:b w:val="0"/>
        </w:rPr>
      </w:pPr>
    </w:p>
    <w:p w:rsidR="00684F46" w:rsidRDefault="00684F46" w:rsidP="00684F46">
      <w:pPr>
        <w:jc w:val="center"/>
      </w:pPr>
      <w:r>
        <w:drawing>
          <wp:inline distT="0" distB="0" distL="0" distR="0" wp14:anchorId="075F0551" wp14:editId="635BA61A">
            <wp:extent cx="4484217" cy="1199693"/>
            <wp:effectExtent l="0" t="0" r="0" b="63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/>
                    <a:srcRect r="20008" b="59902"/>
                    <a:stretch/>
                  </pic:blipFill>
                  <pic:spPr bwMode="auto">
                    <a:xfrm>
                      <a:off x="0" y="0"/>
                      <a:ext cx="4489280" cy="12010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84F46" w:rsidRDefault="00684F46" w:rsidP="00684F46">
      <w:pPr>
        <w:jc w:val="center"/>
      </w:pPr>
    </w:p>
    <w:p w:rsidR="00684F46" w:rsidRDefault="00684F46" w:rsidP="00684F46">
      <w:pPr>
        <w:jc w:val="center"/>
      </w:pPr>
    </w:p>
    <w:p w:rsidR="00684F46" w:rsidRDefault="00684F46" w:rsidP="00684F46">
      <w:pPr>
        <w:jc w:val="center"/>
      </w:pPr>
      <w:r>
        <w:lastRenderedPageBreak/>
        <w:drawing>
          <wp:inline distT="0" distB="0" distL="0" distR="0" wp14:anchorId="4E001DB1" wp14:editId="757FFEDE">
            <wp:extent cx="4724280" cy="1247775"/>
            <wp:effectExtent l="0" t="0" r="63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/>
                    <a:srcRect r="21443" b="61125"/>
                    <a:stretch/>
                  </pic:blipFill>
                  <pic:spPr bwMode="auto">
                    <a:xfrm>
                      <a:off x="0" y="0"/>
                      <a:ext cx="4733956" cy="12503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84F46" w:rsidRDefault="00684F46" w:rsidP="00684F46"/>
    <w:p w:rsidR="00684F46" w:rsidRDefault="00684F46" w:rsidP="00684F46">
      <w:pPr>
        <w:rPr>
          <w:b w:val="0"/>
        </w:rPr>
      </w:pPr>
      <w:r w:rsidRPr="00684F46">
        <w:rPr>
          <w:b w:val="0"/>
        </w:rPr>
        <w:t xml:space="preserve">Copiar del servidor </w:t>
      </w:r>
      <w:r>
        <w:rPr>
          <w:b w:val="0"/>
        </w:rPr>
        <w:t>maestro</w:t>
      </w:r>
      <w:r w:rsidRPr="00684F46">
        <w:rPr>
          <w:b w:val="0"/>
        </w:rPr>
        <w:t xml:space="preserve"> (Nodo Master) el archivo .erlang.cookie que se encuentra ubicado en </w:t>
      </w:r>
      <w:hyperlink r:id="rId20" w:history="1">
        <w:r w:rsidRPr="00684F46">
          <w:rPr>
            <w:rStyle w:val="Hipervnculo"/>
            <w:b w:val="0"/>
          </w:rPr>
          <w:t>\\HOSTNAME-NODO-MASTER\c$\Windows</w:t>
        </w:r>
      </w:hyperlink>
    </w:p>
    <w:p w:rsidR="00684F46" w:rsidRDefault="00684F46" w:rsidP="00684F46">
      <w:pPr>
        <w:rPr>
          <w:b w:val="0"/>
        </w:rPr>
      </w:pPr>
    </w:p>
    <w:p w:rsidR="00684F46" w:rsidRDefault="00684F46" w:rsidP="00684F46">
      <w:pPr>
        <w:rPr>
          <w:b w:val="0"/>
        </w:rPr>
      </w:pPr>
      <w:r>
        <w:rPr>
          <w:b w:val="0"/>
        </w:rPr>
        <w:t xml:space="preserve">Ej: </w:t>
      </w:r>
      <w:hyperlink r:id="rId21" w:history="1">
        <w:r w:rsidRPr="0060198E">
          <w:rPr>
            <w:rStyle w:val="Hipervnculo"/>
            <w:b w:val="0"/>
          </w:rPr>
          <w:t>\\dc2ttas3g3\c$\Windows</w:t>
        </w:r>
      </w:hyperlink>
    </w:p>
    <w:p w:rsidR="00684F46" w:rsidRPr="00684F46" w:rsidRDefault="00684F46" w:rsidP="00684F46">
      <w:pPr>
        <w:rPr>
          <w:b w:val="0"/>
        </w:rPr>
      </w:pPr>
    </w:p>
    <w:p w:rsidR="00684F46" w:rsidRPr="00684F46" w:rsidRDefault="00684F46" w:rsidP="00684F46">
      <w:pPr>
        <w:jc w:val="center"/>
        <w:rPr>
          <w:b w:val="0"/>
        </w:rPr>
      </w:pPr>
      <w:r w:rsidRPr="00684F46">
        <w:rPr>
          <w:b w:val="0"/>
        </w:rPr>
        <w:drawing>
          <wp:inline distT="0" distB="0" distL="0" distR="0" wp14:anchorId="4A61763F" wp14:editId="1802226F">
            <wp:extent cx="4272076" cy="1170432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/>
                    <a:srcRect l="-1" t="-1" r="23792" b="60881"/>
                    <a:stretch/>
                  </pic:blipFill>
                  <pic:spPr bwMode="auto">
                    <a:xfrm>
                      <a:off x="0" y="0"/>
                      <a:ext cx="4276900" cy="1171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84F46" w:rsidRPr="00684F46" w:rsidRDefault="00684F46" w:rsidP="00684F46">
      <w:pPr>
        <w:rPr>
          <w:b w:val="0"/>
        </w:rPr>
      </w:pPr>
    </w:p>
    <w:p w:rsidR="00684F46" w:rsidRPr="00684F46" w:rsidRDefault="00684F46" w:rsidP="00684F46">
      <w:pPr>
        <w:rPr>
          <w:b w:val="0"/>
        </w:rPr>
      </w:pPr>
      <w:r w:rsidRPr="00684F46">
        <w:rPr>
          <w:b w:val="0"/>
        </w:rPr>
        <w:t>Y reemplazarlo en la ruta local C:\Windows</w:t>
      </w:r>
    </w:p>
    <w:p w:rsidR="00684F46" w:rsidRDefault="00684F46" w:rsidP="00577508">
      <w:pPr>
        <w:rPr>
          <w:b w:val="0"/>
          <w:noProof w:val="0"/>
        </w:rPr>
      </w:pPr>
    </w:p>
    <w:p w:rsidR="00684F46" w:rsidRDefault="00684F46" w:rsidP="00684F46">
      <w:pPr>
        <w:jc w:val="center"/>
        <w:rPr>
          <w:b w:val="0"/>
          <w:noProof w:val="0"/>
        </w:rPr>
      </w:pPr>
      <w:r>
        <w:drawing>
          <wp:inline distT="0" distB="0" distL="0" distR="0" wp14:anchorId="24EFC41C" wp14:editId="1D431A1A">
            <wp:extent cx="4467225" cy="1379378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3"/>
                    <a:srcRect r="16745" b="51834"/>
                    <a:stretch/>
                  </pic:blipFill>
                  <pic:spPr bwMode="auto">
                    <a:xfrm>
                      <a:off x="0" y="0"/>
                      <a:ext cx="4481037" cy="13836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84F46" w:rsidRPr="006613EA" w:rsidRDefault="00684F46" w:rsidP="00684F46">
      <w:pPr>
        <w:jc w:val="center"/>
        <w:rPr>
          <w:b w:val="0"/>
          <w:noProof w:val="0"/>
        </w:rPr>
      </w:pPr>
    </w:p>
    <w:p w:rsidR="00701C07" w:rsidRDefault="00684F46" w:rsidP="00577508">
      <w:pPr>
        <w:rPr>
          <w:b w:val="0"/>
          <w:noProof w:val="0"/>
        </w:rPr>
      </w:pPr>
      <w:r w:rsidRPr="00684F46">
        <w:rPr>
          <w:b w:val="0"/>
          <w:noProof w:val="0"/>
        </w:rPr>
        <w:t>Adicionalmente ingresar a la ruta local C:\Users\</w:t>
      </w:r>
      <w:r w:rsidRPr="00684F46">
        <w:rPr>
          <w:noProof w:val="0"/>
        </w:rPr>
        <w:t>USUARIO-INSTALACIÓN</w:t>
      </w:r>
      <w:r w:rsidRPr="00684F46">
        <w:rPr>
          <w:b w:val="0"/>
          <w:noProof w:val="0"/>
        </w:rPr>
        <w:t xml:space="preserve"> del usuario que está realizando la configuración y reemplazar el mismo archivo indicado anteriormente:</w:t>
      </w:r>
    </w:p>
    <w:p w:rsidR="00684F46" w:rsidRDefault="00684F46" w:rsidP="00577508">
      <w:pPr>
        <w:rPr>
          <w:b w:val="0"/>
          <w:noProof w:val="0"/>
        </w:rPr>
      </w:pPr>
    </w:p>
    <w:p w:rsidR="00684F46" w:rsidRDefault="00684F46" w:rsidP="00684F46">
      <w:pPr>
        <w:jc w:val="center"/>
        <w:rPr>
          <w:b w:val="0"/>
          <w:noProof w:val="0"/>
        </w:rPr>
      </w:pPr>
      <w:r>
        <w:drawing>
          <wp:inline distT="0" distB="0" distL="0" distR="0" wp14:anchorId="324D0634" wp14:editId="4FF3B98E">
            <wp:extent cx="4048756" cy="2266950"/>
            <wp:effectExtent l="0" t="0" r="952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/>
                    <a:srcRect r="40103" b="37164"/>
                    <a:stretch/>
                  </pic:blipFill>
                  <pic:spPr bwMode="auto">
                    <a:xfrm>
                      <a:off x="0" y="0"/>
                      <a:ext cx="4073747" cy="2280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84F46" w:rsidRDefault="00684F46" w:rsidP="00684F46">
      <w:pPr>
        <w:rPr>
          <w:b w:val="0"/>
          <w:noProof w:val="0"/>
        </w:rPr>
      </w:pPr>
      <w:r w:rsidRPr="00684F46">
        <w:rPr>
          <w:b w:val="0"/>
          <w:noProof w:val="0"/>
        </w:rPr>
        <w:lastRenderedPageBreak/>
        <w:t>Ingresar nuevamente a los servicios e iniciar el servicio RabbitMQ</w:t>
      </w:r>
      <w:r>
        <w:rPr>
          <w:b w:val="0"/>
          <w:noProof w:val="0"/>
        </w:rPr>
        <w:t>:</w:t>
      </w:r>
    </w:p>
    <w:p w:rsidR="00684F46" w:rsidRDefault="00684F46" w:rsidP="00684F46">
      <w:pPr>
        <w:rPr>
          <w:b w:val="0"/>
          <w:noProof w:val="0"/>
        </w:rPr>
      </w:pPr>
    </w:p>
    <w:p w:rsidR="00684F46" w:rsidRDefault="00684F46" w:rsidP="00684F46">
      <w:pPr>
        <w:jc w:val="center"/>
        <w:rPr>
          <w:b w:val="0"/>
          <w:noProof w:val="0"/>
        </w:rPr>
      </w:pPr>
      <w:r>
        <w:drawing>
          <wp:inline distT="0" distB="0" distL="0" distR="0" wp14:anchorId="54224D0F" wp14:editId="42F3156F">
            <wp:extent cx="4403750" cy="1163117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/>
                    <a:srcRect r="21443" b="61125"/>
                    <a:stretch/>
                  </pic:blipFill>
                  <pic:spPr bwMode="auto">
                    <a:xfrm>
                      <a:off x="0" y="0"/>
                      <a:ext cx="4408722" cy="1164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84F46" w:rsidRDefault="00684F46" w:rsidP="00684F46">
      <w:pPr>
        <w:rPr>
          <w:b w:val="0"/>
          <w:noProof w:val="0"/>
        </w:rPr>
      </w:pPr>
    </w:p>
    <w:p w:rsidR="00684F46" w:rsidRDefault="00684F46" w:rsidP="00684F46">
      <w:pPr>
        <w:rPr>
          <w:b w:val="0"/>
        </w:rPr>
      </w:pPr>
      <w:r w:rsidRPr="00684F46">
        <w:rPr>
          <w:b w:val="0"/>
        </w:rPr>
        <w:t>Posteriormente abrir la consola de RabbitMQ seleccionando el icono de Windows y luego la lupa de búsqueda.</w:t>
      </w:r>
    </w:p>
    <w:p w:rsidR="00684F46" w:rsidRPr="00684F46" w:rsidRDefault="00684F46" w:rsidP="00684F46">
      <w:pPr>
        <w:rPr>
          <w:b w:val="0"/>
        </w:rPr>
      </w:pPr>
    </w:p>
    <w:p w:rsidR="00684F46" w:rsidRDefault="00684F46" w:rsidP="00684F46">
      <w:pPr>
        <w:rPr>
          <w:b w:val="0"/>
        </w:rPr>
      </w:pPr>
      <w:r w:rsidRPr="00684F46">
        <w:rPr>
          <w:b w:val="0"/>
        </w:rPr>
        <w:t>Buscar RabbitMQ y abrir la primera opción (Consola).</w:t>
      </w:r>
    </w:p>
    <w:p w:rsidR="000F7AC8" w:rsidRDefault="000F7AC8" w:rsidP="00684F46">
      <w:pPr>
        <w:rPr>
          <w:b w:val="0"/>
        </w:rPr>
      </w:pPr>
    </w:p>
    <w:p w:rsidR="000F7AC8" w:rsidRDefault="000F7AC8" w:rsidP="000F7AC8">
      <w:pPr>
        <w:jc w:val="center"/>
        <w:rPr>
          <w:b w:val="0"/>
        </w:rPr>
      </w:pPr>
      <w:r>
        <w:drawing>
          <wp:inline distT="0" distB="0" distL="0" distR="0" wp14:anchorId="028A2D21" wp14:editId="09F1EA63">
            <wp:extent cx="1495425" cy="1282519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b="61362"/>
                    <a:stretch/>
                  </pic:blipFill>
                  <pic:spPr bwMode="auto">
                    <a:xfrm>
                      <a:off x="0" y="0"/>
                      <a:ext cx="1503393" cy="1289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7AC8" w:rsidRDefault="000F7AC8" w:rsidP="000F7AC8">
      <w:pPr>
        <w:rPr>
          <w:b w:val="0"/>
        </w:rPr>
      </w:pPr>
    </w:p>
    <w:p w:rsidR="000F7AC8" w:rsidRDefault="000F7AC8" w:rsidP="000F7AC8">
      <w:pPr>
        <w:rPr>
          <w:b w:val="0"/>
        </w:rPr>
      </w:pPr>
      <w:r w:rsidRPr="000F7AC8">
        <w:rPr>
          <w:b w:val="0"/>
        </w:rPr>
        <w:t>Aparecerá una ventana como la siguiente</w:t>
      </w:r>
    </w:p>
    <w:p w:rsidR="000F7AC8" w:rsidRDefault="000F7AC8" w:rsidP="000F7AC8">
      <w:pPr>
        <w:rPr>
          <w:b w:val="0"/>
        </w:rPr>
      </w:pPr>
    </w:p>
    <w:p w:rsidR="000F7AC8" w:rsidRDefault="000F7AC8" w:rsidP="000F7AC8">
      <w:pPr>
        <w:jc w:val="center"/>
        <w:rPr>
          <w:b w:val="0"/>
        </w:rPr>
      </w:pPr>
      <w:r>
        <w:drawing>
          <wp:inline distT="0" distB="0" distL="0" distR="0" wp14:anchorId="20B98F91" wp14:editId="09C56F9B">
            <wp:extent cx="5610225" cy="75247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5"/>
                    <a:srcRect b="59445"/>
                    <a:stretch/>
                  </pic:blipFill>
                  <pic:spPr bwMode="auto">
                    <a:xfrm>
                      <a:off x="0" y="0"/>
                      <a:ext cx="5612130" cy="7527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7AC8" w:rsidRDefault="000F7AC8" w:rsidP="000F7AC8">
      <w:pPr>
        <w:rPr>
          <w:b w:val="0"/>
        </w:rPr>
      </w:pPr>
    </w:p>
    <w:p w:rsidR="000F7AC8" w:rsidRDefault="000F7AC8" w:rsidP="000F7AC8">
      <w:pPr>
        <w:rPr>
          <w:b w:val="0"/>
        </w:rPr>
      </w:pPr>
      <w:r w:rsidRPr="000F7AC8">
        <w:rPr>
          <w:b w:val="0"/>
        </w:rPr>
        <w:t>Copiar la siguiente linea de comando y oprimir enter:</w:t>
      </w:r>
    </w:p>
    <w:p w:rsidR="000F7AC8" w:rsidRPr="000F7AC8" w:rsidRDefault="000F7AC8" w:rsidP="000F7AC8">
      <w:r w:rsidRPr="000F7AC8">
        <w:t>rabbitmqctl stop_app</w:t>
      </w:r>
    </w:p>
    <w:p w:rsidR="000F7AC8" w:rsidRDefault="000F7AC8" w:rsidP="000F7AC8">
      <w:pPr>
        <w:rPr>
          <w:b w:val="0"/>
        </w:rPr>
      </w:pPr>
    </w:p>
    <w:p w:rsidR="000F7AC8" w:rsidRDefault="000F7AC8" w:rsidP="000F7AC8">
      <w:pPr>
        <w:jc w:val="center"/>
        <w:rPr>
          <w:b w:val="0"/>
        </w:rPr>
      </w:pPr>
      <w:r>
        <w:drawing>
          <wp:inline distT="0" distB="0" distL="0" distR="0" wp14:anchorId="765751E7" wp14:editId="0EEE0325">
            <wp:extent cx="5610758" cy="672999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6"/>
                    <a:srcRect b="63732"/>
                    <a:stretch/>
                  </pic:blipFill>
                  <pic:spPr bwMode="auto">
                    <a:xfrm>
                      <a:off x="0" y="0"/>
                      <a:ext cx="5612130" cy="673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84F46" w:rsidRDefault="00684F46" w:rsidP="00684F46">
      <w:pPr>
        <w:rPr>
          <w:b w:val="0"/>
        </w:rPr>
      </w:pPr>
    </w:p>
    <w:p w:rsidR="000F7AC8" w:rsidRDefault="000F7AC8" w:rsidP="000F7AC8">
      <w:pPr>
        <w:rPr>
          <w:b w:val="0"/>
        </w:rPr>
      </w:pPr>
      <w:r w:rsidRPr="000F7AC8">
        <w:rPr>
          <w:b w:val="0"/>
        </w:rPr>
        <w:t xml:space="preserve">Ahora modificar el segmento </w:t>
      </w:r>
      <w:r w:rsidRPr="000F7AC8">
        <w:rPr>
          <w:highlight w:val="yellow"/>
        </w:rPr>
        <w:t>HOSTNAME-NODO-MASTER</w:t>
      </w:r>
      <w:r w:rsidRPr="000F7AC8">
        <w:rPr>
          <w:b w:val="0"/>
        </w:rPr>
        <w:t xml:space="preserve"> de la siguiente linea por el nombre del servidor maestro. Copiar linea, pegar en consola de comandos y oprimir enter:</w:t>
      </w:r>
    </w:p>
    <w:p w:rsidR="000F7AC8" w:rsidRDefault="00091645" w:rsidP="000F7AC8">
      <w:pPr>
        <w:rPr>
          <w:lang w:val="en-US"/>
        </w:rPr>
      </w:pPr>
      <w:bookmarkStart w:id="19" w:name="_GoBack"/>
      <w:r>
        <w:rPr>
          <w:lang w:val="en-US"/>
        </w:rPr>
        <w:t xml:space="preserve">rabbitmqctl join_cluster </w:t>
      </w:r>
      <w:r>
        <w:rPr>
          <w:rFonts w:ascii="Verdana" w:hAnsi="Verdana"/>
          <w:b w:val="0"/>
          <w:bCs/>
          <w:sz w:val="18"/>
          <w:szCs w:val="18"/>
          <w:shd w:val="clear" w:color="auto" w:fill="FFFFFF"/>
        </w:rPr>
        <w:t>rabbit@FraElec-3</w:t>
      </w:r>
      <w:bookmarkEnd w:id="19"/>
    </w:p>
    <w:p w:rsidR="000F7AC8" w:rsidRDefault="000F7AC8" w:rsidP="000F7AC8">
      <w:pPr>
        <w:rPr>
          <w:lang w:val="en-US"/>
        </w:rPr>
      </w:pPr>
    </w:p>
    <w:p w:rsidR="000F7AC8" w:rsidRDefault="000F7AC8" w:rsidP="000F7AC8">
      <w:pPr>
        <w:rPr>
          <w:b w:val="0"/>
          <w:lang w:val="en-US"/>
        </w:rPr>
      </w:pPr>
      <w:r>
        <w:rPr>
          <w:b w:val="0"/>
          <w:lang w:val="en-US"/>
        </w:rPr>
        <w:t xml:space="preserve">Ejemplo: </w:t>
      </w:r>
      <w:r w:rsidRPr="000F7AC8">
        <w:rPr>
          <w:b w:val="0"/>
          <w:lang w:val="en-US"/>
        </w:rPr>
        <w:t>rabbitmqctl join_cluster rabbit@</w:t>
      </w:r>
      <w:r>
        <w:rPr>
          <w:b w:val="0"/>
          <w:lang w:val="en-US"/>
        </w:rPr>
        <w:t>dc2ttas3g3</w:t>
      </w:r>
    </w:p>
    <w:p w:rsidR="000F7AC8" w:rsidRDefault="000F7AC8" w:rsidP="000F7AC8">
      <w:pPr>
        <w:rPr>
          <w:b w:val="0"/>
          <w:lang w:val="en-US"/>
        </w:rPr>
      </w:pPr>
    </w:p>
    <w:p w:rsidR="000F7AC8" w:rsidRDefault="000F7AC8" w:rsidP="000F7AC8">
      <w:pPr>
        <w:jc w:val="center"/>
        <w:rPr>
          <w:b w:val="0"/>
          <w:lang w:val="en-US"/>
        </w:rPr>
      </w:pPr>
      <w:r>
        <w:drawing>
          <wp:inline distT="0" distB="0" distL="0" distR="0" wp14:anchorId="5BFB53D1" wp14:editId="53CB6DAA">
            <wp:extent cx="5607549" cy="848563"/>
            <wp:effectExtent l="0" t="0" r="0" b="889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7"/>
                    <a:srcRect b="59862"/>
                    <a:stretch/>
                  </pic:blipFill>
                  <pic:spPr bwMode="auto">
                    <a:xfrm>
                      <a:off x="0" y="0"/>
                      <a:ext cx="5612130" cy="8492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7AC8" w:rsidRDefault="000F7AC8" w:rsidP="000F7AC8">
      <w:pPr>
        <w:rPr>
          <w:b w:val="0"/>
        </w:rPr>
      </w:pPr>
      <w:r w:rsidRPr="000F7AC8">
        <w:rPr>
          <w:b w:val="0"/>
        </w:rPr>
        <w:lastRenderedPageBreak/>
        <w:t xml:space="preserve">Debe aparecer el mensaje </w:t>
      </w:r>
      <w:r w:rsidRPr="000F7AC8">
        <w:t xml:space="preserve">Clustering node </w:t>
      </w:r>
      <w:r w:rsidRPr="000F7AC8">
        <w:rPr>
          <w:b w:val="0"/>
        </w:rPr>
        <w:t>que indica que ya se agregó al clúster del servidor maestro.</w:t>
      </w:r>
    </w:p>
    <w:p w:rsidR="000F7AC8" w:rsidRPr="000F7AC8" w:rsidRDefault="000F7AC8" w:rsidP="000F7AC8">
      <w:pPr>
        <w:rPr>
          <w:b w:val="0"/>
        </w:rPr>
      </w:pPr>
    </w:p>
    <w:p w:rsidR="000F7AC8" w:rsidRDefault="000F7AC8" w:rsidP="000F7AC8">
      <w:pPr>
        <w:rPr>
          <w:b w:val="0"/>
        </w:rPr>
      </w:pPr>
      <w:r w:rsidRPr="000F7AC8">
        <w:rPr>
          <w:b w:val="0"/>
        </w:rPr>
        <w:t>Seguido copiar la siguiente linea de comando y oprimir enter:</w:t>
      </w:r>
    </w:p>
    <w:p w:rsidR="000F7AC8" w:rsidRDefault="000F7AC8" w:rsidP="000F7AC8">
      <w:pPr>
        <w:rPr>
          <w:b w:val="0"/>
        </w:rPr>
      </w:pPr>
      <w:r w:rsidRPr="00D83CB5">
        <w:t>rabbitmqctl start_app</w:t>
      </w:r>
    </w:p>
    <w:p w:rsidR="000F7AC8" w:rsidRDefault="000F7AC8" w:rsidP="000F7AC8">
      <w:pPr>
        <w:rPr>
          <w:b w:val="0"/>
        </w:rPr>
      </w:pPr>
    </w:p>
    <w:p w:rsidR="000F7AC8" w:rsidRPr="000F7AC8" w:rsidRDefault="000F7AC8" w:rsidP="000F7AC8">
      <w:pPr>
        <w:jc w:val="center"/>
        <w:rPr>
          <w:b w:val="0"/>
        </w:rPr>
      </w:pPr>
      <w:r>
        <w:drawing>
          <wp:inline distT="0" distB="0" distL="0" distR="0" wp14:anchorId="3E3AEC73" wp14:editId="758DBB82">
            <wp:extent cx="5607549" cy="1016813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8"/>
                    <a:srcRect b="51903"/>
                    <a:stretch/>
                  </pic:blipFill>
                  <pic:spPr bwMode="auto">
                    <a:xfrm>
                      <a:off x="0" y="0"/>
                      <a:ext cx="5612130" cy="10176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84F46" w:rsidRDefault="00684F46" w:rsidP="00684F46">
      <w:pPr>
        <w:rPr>
          <w:b w:val="0"/>
        </w:rPr>
      </w:pPr>
    </w:p>
    <w:p w:rsidR="000F7AC8" w:rsidRDefault="000F7AC8" w:rsidP="000F7AC8">
      <w:pPr>
        <w:rPr>
          <w:b w:val="0"/>
        </w:rPr>
      </w:pPr>
      <w:r w:rsidRPr="000F7AC8">
        <w:rPr>
          <w:b w:val="0"/>
        </w:rPr>
        <w:t>Finalmente validar mediante la siguiente linea de comando que el servidor se</w:t>
      </w:r>
      <w:r>
        <w:rPr>
          <w:b w:val="0"/>
        </w:rPr>
        <w:t xml:space="preserve"> encuentra en el cluster creado:</w:t>
      </w:r>
    </w:p>
    <w:p w:rsidR="000F7AC8" w:rsidRDefault="000F7AC8" w:rsidP="000F7AC8">
      <w:r w:rsidRPr="000F7AC8">
        <w:t xml:space="preserve">rabbitmqctl cluster_status </w:t>
      </w:r>
    </w:p>
    <w:p w:rsidR="000F7AC8" w:rsidRDefault="000F7AC8" w:rsidP="000F7AC8"/>
    <w:p w:rsidR="000F7AC8" w:rsidRPr="000F7AC8" w:rsidRDefault="000F7AC8" w:rsidP="000F7AC8">
      <w:pPr>
        <w:jc w:val="center"/>
      </w:pPr>
      <w:r>
        <w:drawing>
          <wp:inline distT="0" distB="0" distL="0" distR="0" wp14:anchorId="595F7238" wp14:editId="3DADC242">
            <wp:extent cx="5607547" cy="1075334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9"/>
                    <a:srcRect b="49135"/>
                    <a:stretch/>
                  </pic:blipFill>
                  <pic:spPr bwMode="auto">
                    <a:xfrm>
                      <a:off x="0" y="0"/>
                      <a:ext cx="5612130" cy="10762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7AC8" w:rsidRDefault="000F7AC8" w:rsidP="000F7AC8">
      <w:pPr>
        <w:rPr>
          <w:b w:val="0"/>
        </w:rPr>
      </w:pPr>
    </w:p>
    <w:p w:rsidR="000F7AC8" w:rsidRDefault="000F7AC8" w:rsidP="000F7AC8">
      <w:pPr>
        <w:rPr>
          <w:b w:val="0"/>
        </w:rPr>
      </w:pPr>
      <w:r w:rsidRPr="000F7AC8">
        <w:rPr>
          <w:b w:val="0"/>
        </w:rPr>
        <w:t xml:space="preserve">Deben aparecen todos los servidores </w:t>
      </w:r>
      <w:r>
        <w:rPr>
          <w:b w:val="0"/>
        </w:rPr>
        <w:t xml:space="preserve">que se han agregado al </w:t>
      </w:r>
      <w:r w:rsidRPr="000F7AC8">
        <w:rPr>
          <w:b w:val="0"/>
        </w:rPr>
        <w:t>cluster, en este caso (dc2ttas3g1, dc2ttas3g2, dc2ttas3g3)</w:t>
      </w:r>
      <w:r>
        <w:rPr>
          <w:b w:val="0"/>
        </w:rPr>
        <w:t>.</w:t>
      </w:r>
    </w:p>
    <w:p w:rsidR="000F7AC8" w:rsidRDefault="000F7AC8" w:rsidP="000F7AC8">
      <w:pPr>
        <w:rPr>
          <w:b w:val="0"/>
        </w:rPr>
      </w:pPr>
    </w:p>
    <w:p w:rsidR="000F7AC8" w:rsidRPr="000F7AC8" w:rsidRDefault="000F7AC8" w:rsidP="000F7AC8">
      <w:pPr>
        <w:rPr>
          <w:b w:val="0"/>
          <w:noProof w:val="0"/>
          <w:highlight w:val="yellow"/>
        </w:rPr>
      </w:pPr>
      <w:r>
        <w:rPr>
          <w:b w:val="0"/>
          <w:noProof w:val="0"/>
          <w:highlight w:val="yellow"/>
        </w:rPr>
        <w:t>R</w:t>
      </w:r>
      <w:r w:rsidRPr="00684F46">
        <w:rPr>
          <w:b w:val="0"/>
          <w:noProof w:val="0"/>
          <w:highlight w:val="yellow"/>
        </w:rPr>
        <w:t xml:space="preserve">epetir el procedimiento </w:t>
      </w:r>
      <w:r w:rsidRPr="000F7AC8">
        <w:rPr>
          <w:b w:val="0"/>
          <w:noProof w:val="0"/>
          <w:highlight w:val="yellow"/>
        </w:rPr>
        <w:t>realizado en cada servidor esclavo de RabbitMQ.</w:t>
      </w:r>
    </w:p>
    <w:p w:rsidR="000F7AC8" w:rsidRPr="000F7AC8" w:rsidRDefault="000F7AC8" w:rsidP="000F7AC8">
      <w:pPr>
        <w:rPr>
          <w:b w:val="0"/>
        </w:rPr>
      </w:pPr>
    </w:p>
    <w:p w:rsidR="000F7AC8" w:rsidRDefault="000F7AC8" w:rsidP="000F7AC8">
      <w:pPr>
        <w:pStyle w:val="Ttulo1"/>
      </w:pPr>
      <w:bookmarkStart w:id="20" w:name="_Toc492049335"/>
      <w:r>
        <w:t>Balanceador de Carga</w:t>
      </w:r>
      <w:bookmarkEnd w:id="20"/>
    </w:p>
    <w:p w:rsidR="000F7AC8" w:rsidRDefault="000F7AC8" w:rsidP="000F7AC8"/>
    <w:p w:rsidR="000F7AC8" w:rsidRDefault="000F7AC8" w:rsidP="000F7AC8">
      <w:pPr>
        <w:rPr>
          <w:b w:val="0"/>
        </w:rPr>
      </w:pPr>
      <w:r w:rsidRPr="000F7AC8">
        <w:rPr>
          <w:b w:val="0"/>
        </w:rPr>
        <w:t xml:space="preserve">Se </w:t>
      </w:r>
      <w:r>
        <w:rPr>
          <w:b w:val="0"/>
        </w:rPr>
        <w:t xml:space="preserve">debe solicitar al área de redes </w:t>
      </w:r>
      <w:r w:rsidR="00976F0D">
        <w:rPr>
          <w:b w:val="0"/>
        </w:rPr>
        <w:t>la asignación de un balanceador de carga TCP para la alta disponiblidad del servicio y cluster de RabbitMQ.</w:t>
      </w:r>
    </w:p>
    <w:p w:rsidR="00976F0D" w:rsidRDefault="00976F0D" w:rsidP="000F7AC8">
      <w:pPr>
        <w:rPr>
          <w:b w:val="0"/>
        </w:rPr>
      </w:pPr>
    </w:p>
    <w:p w:rsidR="00976F0D" w:rsidRDefault="00976F0D" w:rsidP="000F7AC8">
      <w:pPr>
        <w:rPr>
          <w:b w:val="0"/>
        </w:rPr>
      </w:pPr>
      <w:r>
        <w:rPr>
          <w:b w:val="0"/>
        </w:rPr>
        <w:t>La configuración debe ser la siguiente:</w:t>
      </w:r>
    </w:p>
    <w:p w:rsidR="00976F0D" w:rsidRDefault="00976F0D" w:rsidP="000F7AC8">
      <w:pPr>
        <w:rPr>
          <w:b w:val="0"/>
        </w:rPr>
      </w:pPr>
    </w:p>
    <w:p w:rsidR="00976F0D" w:rsidRPr="00976F0D" w:rsidRDefault="00976F0D" w:rsidP="00976F0D">
      <w:pPr>
        <w:rPr>
          <w:b w:val="0"/>
        </w:rPr>
      </w:pPr>
      <w:r w:rsidRPr="00976F0D">
        <w:t>Protocolo</w:t>
      </w:r>
      <w:r w:rsidRPr="00976F0D">
        <w:rPr>
          <w:b w:val="0"/>
        </w:rPr>
        <w:t>: TCP</w:t>
      </w:r>
    </w:p>
    <w:p w:rsidR="00976F0D" w:rsidRPr="00976F0D" w:rsidRDefault="00976F0D" w:rsidP="00976F0D">
      <w:pPr>
        <w:rPr>
          <w:b w:val="0"/>
        </w:rPr>
      </w:pPr>
      <w:r w:rsidRPr="00976F0D">
        <w:t>Puerto</w:t>
      </w:r>
      <w:r w:rsidRPr="00976F0D">
        <w:rPr>
          <w:b w:val="0"/>
        </w:rPr>
        <w:t>: 5672</w:t>
      </w:r>
    </w:p>
    <w:p w:rsidR="00976F0D" w:rsidRPr="00976F0D" w:rsidRDefault="00976F0D" w:rsidP="00976F0D">
      <w:pPr>
        <w:rPr>
          <w:b w:val="0"/>
        </w:rPr>
      </w:pPr>
    </w:p>
    <w:p w:rsidR="00976F0D" w:rsidRPr="00976F0D" w:rsidRDefault="00976F0D" w:rsidP="00976F0D">
      <w:pPr>
        <w:rPr>
          <w:b w:val="0"/>
        </w:rPr>
      </w:pPr>
      <w:r w:rsidRPr="00976F0D">
        <w:rPr>
          <w:b w:val="0"/>
        </w:rPr>
        <w:t>Hosts Balanceados:</w:t>
      </w:r>
    </w:p>
    <w:p w:rsidR="00976F0D" w:rsidRPr="00976F0D" w:rsidRDefault="00976F0D" w:rsidP="00976F0D">
      <w:pPr>
        <w:pStyle w:val="Prrafodelista"/>
        <w:numPr>
          <w:ilvl w:val="0"/>
          <w:numId w:val="42"/>
        </w:numPr>
        <w:rPr>
          <w:b w:val="0"/>
        </w:rPr>
      </w:pPr>
      <w:r w:rsidRPr="00976F0D">
        <w:t>servidor1</w:t>
      </w:r>
      <w:r w:rsidRPr="00976F0D">
        <w:rPr>
          <w:b w:val="0"/>
        </w:rPr>
        <w:t>:5672</w:t>
      </w:r>
      <w:r>
        <w:rPr>
          <w:b w:val="0"/>
        </w:rPr>
        <w:t xml:space="preserve"> (TCP)</w:t>
      </w:r>
    </w:p>
    <w:p w:rsidR="00976F0D" w:rsidRPr="00976F0D" w:rsidRDefault="00976F0D" w:rsidP="00976F0D">
      <w:pPr>
        <w:pStyle w:val="Prrafodelista"/>
        <w:numPr>
          <w:ilvl w:val="0"/>
          <w:numId w:val="42"/>
        </w:numPr>
        <w:rPr>
          <w:b w:val="0"/>
        </w:rPr>
      </w:pPr>
      <w:r w:rsidRPr="00976F0D">
        <w:t>servidor2</w:t>
      </w:r>
      <w:r w:rsidRPr="00976F0D">
        <w:rPr>
          <w:b w:val="0"/>
        </w:rPr>
        <w:t>:5672</w:t>
      </w:r>
      <w:r>
        <w:rPr>
          <w:b w:val="0"/>
        </w:rPr>
        <w:t xml:space="preserve"> (TCP)</w:t>
      </w:r>
    </w:p>
    <w:p w:rsidR="00976F0D" w:rsidRPr="00976F0D" w:rsidRDefault="00976F0D" w:rsidP="00976F0D">
      <w:pPr>
        <w:pStyle w:val="Prrafodelista"/>
        <w:numPr>
          <w:ilvl w:val="0"/>
          <w:numId w:val="42"/>
        </w:numPr>
        <w:rPr>
          <w:b w:val="0"/>
        </w:rPr>
      </w:pPr>
      <w:r w:rsidRPr="00976F0D">
        <w:t>servidor3</w:t>
      </w:r>
      <w:r w:rsidRPr="00976F0D">
        <w:rPr>
          <w:b w:val="0"/>
        </w:rPr>
        <w:t>:5672</w:t>
      </w:r>
      <w:r>
        <w:rPr>
          <w:b w:val="0"/>
        </w:rPr>
        <w:t xml:space="preserve"> (TCP)</w:t>
      </w:r>
    </w:p>
    <w:p w:rsidR="00976F0D" w:rsidRPr="00976F0D" w:rsidRDefault="00976F0D" w:rsidP="00976F0D">
      <w:pPr>
        <w:pStyle w:val="Prrafodelista"/>
        <w:numPr>
          <w:ilvl w:val="0"/>
          <w:numId w:val="42"/>
        </w:numPr>
      </w:pPr>
      <w:r>
        <w:t>servidorN:</w:t>
      </w:r>
      <w:r w:rsidRPr="00976F0D">
        <w:rPr>
          <w:b w:val="0"/>
        </w:rPr>
        <w:t>5672</w:t>
      </w:r>
      <w:r>
        <w:rPr>
          <w:b w:val="0"/>
        </w:rPr>
        <w:t xml:space="preserve"> (TCP)</w:t>
      </w:r>
    </w:p>
    <w:p w:rsidR="00684F46" w:rsidRPr="000F7AC8" w:rsidRDefault="00684F46" w:rsidP="00684F46">
      <w:pPr>
        <w:rPr>
          <w:b w:val="0"/>
          <w:noProof w:val="0"/>
        </w:rPr>
      </w:pPr>
    </w:p>
    <w:p w:rsidR="00684F46" w:rsidRPr="000F7AC8" w:rsidRDefault="00684F46" w:rsidP="00684F46">
      <w:pPr>
        <w:rPr>
          <w:b w:val="0"/>
          <w:noProof w:val="0"/>
        </w:rPr>
      </w:pPr>
    </w:p>
    <w:p w:rsidR="00684F46" w:rsidRPr="000F7AC8" w:rsidRDefault="00AF245E" w:rsidP="00684F46">
      <w:pPr>
        <w:rPr>
          <w:b w:val="0"/>
          <w:noProof w:val="0"/>
        </w:rPr>
      </w:pPr>
      <w:r>
        <w:rPr>
          <w:b w:val="0"/>
          <w:noProof w:val="0"/>
          <w:highlight w:val="yellow"/>
        </w:rPr>
        <w:t>Nota: se debe garantizar que cada uno de los servidores tengan conectividad al balanceador</w:t>
      </w:r>
      <w:r w:rsidRPr="00AF245E">
        <w:rPr>
          <w:b w:val="0"/>
          <w:noProof w:val="0"/>
          <w:highlight w:val="yellow"/>
        </w:rPr>
        <w:t xml:space="preserve"> creado.</w:t>
      </w:r>
    </w:p>
    <w:sectPr w:rsidR="00684F46" w:rsidRPr="000F7AC8" w:rsidSect="00C5016C">
      <w:headerReference w:type="default" r:id="rId30"/>
      <w:pgSz w:w="11906" w:h="16838" w:code="9"/>
      <w:pgMar w:top="2336" w:right="992" w:bottom="1418" w:left="902" w:header="181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4B15" w:rsidRDefault="00874B15" w:rsidP="00577508">
      <w:r>
        <w:separator/>
      </w:r>
    </w:p>
  </w:endnote>
  <w:endnote w:type="continuationSeparator" w:id="0">
    <w:p w:rsidR="00874B15" w:rsidRDefault="00874B15" w:rsidP="005775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4B15" w:rsidRDefault="00874B15" w:rsidP="00577508">
      <w:r>
        <w:separator/>
      </w:r>
    </w:p>
  </w:footnote>
  <w:footnote w:type="continuationSeparator" w:id="0">
    <w:p w:rsidR="00874B15" w:rsidRDefault="00874B15" w:rsidP="0057750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161B5" w:rsidRDefault="00F161B5" w:rsidP="00577508">
    <w:pPr>
      <w:pStyle w:val="Encabezado"/>
    </w:pPr>
    <w:r>
      <w:drawing>
        <wp:anchor distT="0" distB="0" distL="114300" distR="114300" simplePos="0" relativeHeight="251658240" behindDoc="1" locked="0" layoutInCell="1" allowOverlap="1" wp14:anchorId="55F6BCB3" wp14:editId="75B1F305">
          <wp:simplePos x="0" y="0"/>
          <wp:positionH relativeFrom="column">
            <wp:posOffset>-589915</wp:posOffset>
          </wp:positionH>
          <wp:positionV relativeFrom="paragraph">
            <wp:posOffset>-132032</wp:posOffset>
          </wp:positionV>
          <wp:extent cx="7565366" cy="1716657"/>
          <wp:effectExtent l="0" t="0" r="0" b="0"/>
          <wp:wrapNone/>
          <wp:docPr id="2" name="Imagen 2" descr="Encabezado Membrete 20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88" descr="Encabezado Membrete 20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5366" cy="171665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971F35"/>
    <w:multiLevelType w:val="hybridMultilevel"/>
    <w:tmpl w:val="A32C5F10"/>
    <w:lvl w:ilvl="0" w:tplc="30B2A94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5F2650"/>
    <w:multiLevelType w:val="hybridMultilevel"/>
    <w:tmpl w:val="2438E014"/>
    <w:lvl w:ilvl="0" w:tplc="C1D8F41A">
      <w:start w:val="1"/>
      <w:numFmt w:val="decimal"/>
      <w:lvlText w:val="%1."/>
      <w:lvlJc w:val="left"/>
      <w:pPr>
        <w:ind w:left="792" w:hanging="360"/>
      </w:pPr>
      <w:rPr>
        <w:rFonts w:hint="default"/>
        <w:b/>
        <w:sz w:val="22"/>
      </w:rPr>
    </w:lvl>
    <w:lvl w:ilvl="1" w:tplc="0C0A0019" w:tentative="1">
      <w:start w:val="1"/>
      <w:numFmt w:val="lowerLetter"/>
      <w:lvlText w:val="%2."/>
      <w:lvlJc w:val="left"/>
      <w:pPr>
        <w:ind w:left="1512" w:hanging="360"/>
      </w:pPr>
    </w:lvl>
    <w:lvl w:ilvl="2" w:tplc="0C0A001B" w:tentative="1">
      <w:start w:val="1"/>
      <w:numFmt w:val="lowerRoman"/>
      <w:lvlText w:val="%3."/>
      <w:lvlJc w:val="right"/>
      <w:pPr>
        <w:ind w:left="2232" w:hanging="180"/>
      </w:pPr>
    </w:lvl>
    <w:lvl w:ilvl="3" w:tplc="0C0A000F" w:tentative="1">
      <w:start w:val="1"/>
      <w:numFmt w:val="decimal"/>
      <w:lvlText w:val="%4."/>
      <w:lvlJc w:val="left"/>
      <w:pPr>
        <w:ind w:left="2952" w:hanging="360"/>
      </w:pPr>
    </w:lvl>
    <w:lvl w:ilvl="4" w:tplc="0C0A0019" w:tentative="1">
      <w:start w:val="1"/>
      <w:numFmt w:val="lowerLetter"/>
      <w:lvlText w:val="%5."/>
      <w:lvlJc w:val="left"/>
      <w:pPr>
        <w:ind w:left="3672" w:hanging="360"/>
      </w:pPr>
    </w:lvl>
    <w:lvl w:ilvl="5" w:tplc="0C0A001B" w:tentative="1">
      <w:start w:val="1"/>
      <w:numFmt w:val="lowerRoman"/>
      <w:lvlText w:val="%6."/>
      <w:lvlJc w:val="right"/>
      <w:pPr>
        <w:ind w:left="4392" w:hanging="180"/>
      </w:pPr>
    </w:lvl>
    <w:lvl w:ilvl="6" w:tplc="0C0A000F" w:tentative="1">
      <w:start w:val="1"/>
      <w:numFmt w:val="decimal"/>
      <w:lvlText w:val="%7."/>
      <w:lvlJc w:val="left"/>
      <w:pPr>
        <w:ind w:left="5112" w:hanging="360"/>
      </w:pPr>
    </w:lvl>
    <w:lvl w:ilvl="7" w:tplc="0C0A0019" w:tentative="1">
      <w:start w:val="1"/>
      <w:numFmt w:val="lowerLetter"/>
      <w:lvlText w:val="%8."/>
      <w:lvlJc w:val="left"/>
      <w:pPr>
        <w:ind w:left="5832" w:hanging="360"/>
      </w:pPr>
    </w:lvl>
    <w:lvl w:ilvl="8" w:tplc="0C0A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">
    <w:nsid w:val="09A64418"/>
    <w:multiLevelType w:val="multilevel"/>
    <w:tmpl w:val="93D86470"/>
    <w:lvl w:ilvl="0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32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9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9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5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5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1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1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72" w:hanging="1800"/>
      </w:pPr>
      <w:rPr>
        <w:rFonts w:hint="default"/>
      </w:rPr>
    </w:lvl>
  </w:abstractNum>
  <w:abstractNum w:abstractNumId="3">
    <w:nsid w:val="0C526A5D"/>
    <w:multiLevelType w:val="hybridMultilevel"/>
    <w:tmpl w:val="5494285C"/>
    <w:lvl w:ilvl="0" w:tplc="580C57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EB56CF7"/>
    <w:multiLevelType w:val="hybridMultilevel"/>
    <w:tmpl w:val="4C90BA6A"/>
    <w:lvl w:ilvl="0" w:tplc="1D54A130">
      <w:start w:val="1"/>
      <w:numFmt w:val="decimal"/>
      <w:lvlText w:val="%1."/>
      <w:lvlJc w:val="left"/>
      <w:pPr>
        <w:ind w:left="1068" w:hanging="360"/>
      </w:pPr>
      <w:rPr>
        <w:rFonts w:hint="default"/>
        <w:sz w:val="22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>
    <w:nsid w:val="10496593"/>
    <w:multiLevelType w:val="hybridMultilevel"/>
    <w:tmpl w:val="DC484AC4"/>
    <w:lvl w:ilvl="0" w:tplc="416AE2BC">
      <w:start w:val="3"/>
      <w:numFmt w:val="bullet"/>
      <w:lvlText w:val=""/>
      <w:lvlJc w:val="left"/>
      <w:pPr>
        <w:ind w:left="432" w:hanging="360"/>
      </w:pPr>
      <w:rPr>
        <w:rFonts w:ascii="Symbol" w:eastAsia="Times New Roman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6">
    <w:nsid w:val="10DE42B4"/>
    <w:multiLevelType w:val="hybridMultilevel"/>
    <w:tmpl w:val="9E0CA84C"/>
    <w:lvl w:ilvl="0" w:tplc="9D623A3C">
      <w:start w:val="3"/>
      <w:numFmt w:val="bullet"/>
      <w:lvlText w:val="-"/>
      <w:lvlJc w:val="left"/>
      <w:pPr>
        <w:ind w:left="792" w:hanging="360"/>
      </w:pPr>
      <w:rPr>
        <w:rFonts w:ascii="Arial" w:eastAsia="Times New Roman" w:hAnsi="Arial" w:cs="Arial" w:hint="default"/>
        <w:b/>
        <w:sz w:val="22"/>
      </w:rPr>
    </w:lvl>
    <w:lvl w:ilvl="1" w:tplc="240A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7">
    <w:nsid w:val="11B16966"/>
    <w:multiLevelType w:val="multilevel"/>
    <w:tmpl w:val="6276CCE8"/>
    <w:lvl w:ilvl="0">
      <w:start w:val="3"/>
      <w:numFmt w:val="decimal"/>
      <w:lvlText w:val="%1."/>
      <w:lvlJc w:val="left"/>
      <w:pPr>
        <w:ind w:left="480" w:hanging="480"/>
      </w:pPr>
      <w:rPr>
        <w:rFonts w:hint="default"/>
        <w:sz w:val="28"/>
      </w:rPr>
    </w:lvl>
    <w:lvl w:ilvl="1">
      <w:start w:val="1"/>
      <w:numFmt w:val="decimal"/>
      <w:lvlText w:val="%1.%2."/>
      <w:lvlJc w:val="left"/>
      <w:pPr>
        <w:ind w:left="1152" w:hanging="720"/>
      </w:pPr>
      <w:rPr>
        <w:rFonts w:hint="default"/>
        <w:sz w:val="28"/>
      </w:rPr>
    </w:lvl>
    <w:lvl w:ilvl="2">
      <w:start w:val="1"/>
      <w:numFmt w:val="decimal"/>
      <w:lvlText w:val="%1.%2.%3."/>
      <w:lvlJc w:val="left"/>
      <w:pPr>
        <w:ind w:left="1944" w:hanging="1080"/>
      </w:pPr>
      <w:rPr>
        <w:rFonts w:hint="default"/>
        <w:sz w:val="28"/>
      </w:rPr>
    </w:lvl>
    <w:lvl w:ilvl="3">
      <w:start w:val="1"/>
      <w:numFmt w:val="decimal"/>
      <w:lvlText w:val="%1.%2.%3.%4."/>
      <w:lvlJc w:val="left"/>
      <w:pPr>
        <w:ind w:left="2376" w:hanging="1080"/>
      </w:pPr>
      <w:rPr>
        <w:rFonts w:hint="default"/>
        <w:sz w:val="28"/>
      </w:rPr>
    </w:lvl>
    <w:lvl w:ilvl="4">
      <w:start w:val="1"/>
      <w:numFmt w:val="decimal"/>
      <w:lvlText w:val="%1.%2.%3.%4.%5."/>
      <w:lvlJc w:val="left"/>
      <w:pPr>
        <w:ind w:left="3168" w:hanging="1440"/>
      </w:pPr>
      <w:rPr>
        <w:rFonts w:hint="default"/>
        <w:sz w:val="28"/>
      </w:rPr>
    </w:lvl>
    <w:lvl w:ilvl="5">
      <w:start w:val="1"/>
      <w:numFmt w:val="decimal"/>
      <w:lvlText w:val="%1.%2.%3.%4.%5.%6."/>
      <w:lvlJc w:val="left"/>
      <w:pPr>
        <w:ind w:left="3960" w:hanging="1800"/>
      </w:pPr>
      <w:rPr>
        <w:rFonts w:hint="default"/>
        <w:sz w:val="28"/>
      </w:rPr>
    </w:lvl>
    <w:lvl w:ilvl="6">
      <w:start w:val="1"/>
      <w:numFmt w:val="decimal"/>
      <w:lvlText w:val="%1.%2.%3.%4.%5.%6.%7."/>
      <w:lvlJc w:val="left"/>
      <w:pPr>
        <w:ind w:left="4752" w:hanging="2160"/>
      </w:pPr>
      <w:rPr>
        <w:rFonts w:hint="default"/>
        <w:sz w:val="28"/>
      </w:rPr>
    </w:lvl>
    <w:lvl w:ilvl="7">
      <w:start w:val="1"/>
      <w:numFmt w:val="decimal"/>
      <w:lvlText w:val="%1.%2.%3.%4.%5.%6.%7.%8."/>
      <w:lvlJc w:val="left"/>
      <w:pPr>
        <w:ind w:left="5184" w:hanging="2160"/>
      </w:pPr>
      <w:rPr>
        <w:rFonts w:hint="default"/>
        <w:sz w:val="28"/>
      </w:rPr>
    </w:lvl>
    <w:lvl w:ilvl="8">
      <w:start w:val="1"/>
      <w:numFmt w:val="decimal"/>
      <w:lvlText w:val="%1.%2.%3.%4.%5.%6.%7.%8.%9."/>
      <w:lvlJc w:val="left"/>
      <w:pPr>
        <w:ind w:left="5976" w:hanging="2520"/>
      </w:pPr>
      <w:rPr>
        <w:rFonts w:hint="default"/>
        <w:sz w:val="28"/>
      </w:rPr>
    </w:lvl>
  </w:abstractNum>
  <w:abstractNum w:abstractNumId="8">
    <w:nsid w:val="13F00E8D"/>
    <w:multiLevelType w:val="hybridMultilevel"/>
    <w:tmpl w:val="195A0CAE"/>
    <w:lvl w:ilvl="0" w:tplc="B92A36A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>
    <w:nsid w:val="162C3EDD"/>
    <w:multiLevelType w:val="hybridMultilevel"/>
    <w:tmpl w:val="A32C5F10"/>
    <w:lvl w:ilvl="0" w:tplc="30B2A94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C9E19DF"/>
    <w:multiLevelType w:val="hybridMultilevel"/>
    <w:tmpl w:val="44AC025E"/>
    <w:lvl w:ilvl="0" w:tplc="D624ABE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color w:val="auto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D685A9E"/>
    <w:multiLevelType w:val="hybridMultilevel"/>
    <w:tmpl w:val="2438E014"/>
    <w:lvl w:ilvl="0" w:tplc="C1D8F41A">
      <w:start w:val="1"/>
      <w:numFmt w:val="decimal"/>
      <w:lvlText w:val="%1."/>
      <w:lvlJc w:val="left"/>
      <w:pPr>
        <w:ind w:left="792" w:hanging="360"/>
      </w:pPr>
      <w:rPr>
        <w:rFonts w:hint="default"/>
        <w:b/>
        <w:sz w:val="22"/>
      </w:rPr>
    </w:lvl>
    <w:lvl w:ilvl="1" w:tplc="0C0A0019" w:tentative="1">
      <w:start w:val="1"/>
      <w:numFmt w:val="lowerLetter"/>
      <w:lvlText w:val="%2."/>
      <w:lvlJc w:val="left"/>
      <w:pPr>
        <w:ind w:left="1512" w:hanging="360"/>
      </w:pPr>
    </w:lvl>
    <w:lvl w:ilvl="2" w:tplc="0C0A001B" w:tentative="1">
      <w:start w:val="1"/>
      <w:numFmt w:val="lowerRoman"/>
      <w:lvlText w:val="%3."/>
      <w:lvlJc w:val="right"/>
      <w:pPr>
        <w:ind w:left="2232" w:hanging="180"/>
      </w:pPr>
    </w:lvl>
    <w:lvl w:ilvl="3" w:tplc="0C0A000F" w:tentative="1">
      <w:start w:val="1"/>
      <w:numFmt w:val="decimal"/>
      <w:lvlText w:val="%4."/>
      <w:lvlJc w:val="left"/>
      <w:pPr>
        <w:ind w:left="2952" w:hanging="360"/>
      </w:pPr>
    </w:lvl>
    <w:lvl w:ilvl="4" w:tplc="0C0A0019" w:tentative="1">
      <w:start w:val="1"/>
      <w:numFmt w:val="lowerLetter"/>
      <w:lvlText w:val="%5."/>
      <w:lvlJc w:val="left"/>
      <w:pPr>
        <w:ind w:left="3672" w:hanging="360"/>
      </w:pPr>
    </w:lvl>
    <w:lvl w:ilvl="5" w:tplc="0C0A001B" w:tentative="1">
      <w:start w:val="1"/>
      <w:numFmt w:val="lowerRoman"/>
      <w:lvlText w:val="%6."/>
      <w:lvlJc w:val="right"/>
      <w:pPr>
        <w:ind w:left="4392" w:hanging="180"/>
      </w:pPr>
    </w:lvl>
    <w:lvl w:ilvl="6" w:tplc="0C0A000F" w:tentative="1">
      <w:start w:val="1"/>
      <w:numFmt w:val="decimal"/>
      <w:lvlText w:val="%7."/>
      <w:lvlJc w:val="left"/>
      <w:pPr>
        <w:ind w:left="5112" w:hanging="360"/>
      </w:pPr>
    </w:lvl>
    <w:lvl w:ilvl="7" w:tplc="0C0A0019" w:tentative="1">
      <w:start w:val="1"/>
      <w:numFmt w:val="lowerLetter"/>
      <w:lvlText w:val="%8."/>
      <w:lvlJc w:val="left"/>
      <w:pPr>
        <w:ind w:left="5832" w:hanging="360"/>
      </w:pPr>
    </w:lvl>
    <w:lvl w:ilvl="8" w:tplc="0C0A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2">
    <w:nsid w:val="222345E0"/>
    <w:multiLevelType w:val="hybridMultilevel"/>
    <w:tmpl w:val="EA72D9C2"/>
    <w:lvl w:ilvl="0" w:tplc="3CBA3DCA">
      <w:start w:val="2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auto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2B94B2A"/>
    <w:multiLevelType w:val="hybridMultilevel"/>
    <w:tmpl w:val="4C90BA6A"/>
    <w:lvl w:ilvl="0" w:tplc="1D54A130">
      <w:start w:val="1"/>
      <w:numFmt w:val="decimal"/>
      <w:lvlText w:val="%1."/>
      <w:lvlJc w:val="left"/>
      <w:pPr>
        <w:ind w:left="1068" w:hanging="360"/>
      </w:pPr>
      <w:rPr>
        <w:rFonts w:hint="default"/>
        <w:sz w:val="22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>
    <w:nsid w:val="2B5178D2"/>
    <w:multiLevelType w:val="hybridMultilevel"/>
    <w:tmpl w:val="195A0CAE"/>
    <w:lvl w:ilvl="0" w:tplc="B92A36A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2C51607D"/>
    <w:multiLevelType w:val="hybridMultilevel"/>
    <w:tmpl w:val="9C4CC08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3E059E7"/>
    <w:multiLevelType w:val="multilevel"/>
    <w:tmpl w:val="69D6D11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4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2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60" w:hanging="2520"/>
      </w:pPr>
      <w:rPr>
        <w:rFonts w:hint="default"/>
      </w:rPr>
    </w:lvl>
  </w:abstractNum>
  <w:abstractNum w:abstractNumId="17">
    <w:nsid w:val="357F08C5"/>
    <w:multiLevelType w:val="hybridMultilevel"/>
    <w:tmpl w:val="9CA852FE"/>
    <w:lvl w:ilvl="0" w:tplc="0D467602">
      <w:start w:val="5"/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60C2161"/>
    <w:multiLevelType w:val="hybridMultilevel"/>
    <w:tmpl w:val="44AC025E"/>
    <w:lvl w:ilvl="0" w:tplc="D624ABE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color w:val="auto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7032AAF"/>
    <w:multiLevelType w:val="hybridMultilevel"/>
    <w:tmpl w:val="649E7FFE"/>
    <w:lvl w:ilvl="0" w:tplc="CF2EC956">
      <w:start w:val="1"/>
      <w:numFmt w:val="decimal"/>
      <w:lvlText w:val="%1."/>
      <w:lvlJc w:val="left"/>
      <w:pPr>
        <w:ind w:left="432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152" w:hanging="360"/>
      </w:pPr>
    </w:lvl>
    <w:lvl w:ilvl="2" w:tplc="240A001B" w:tentative="1">
      <w:start w:val="1"/>
      <w:numFmt w:val="lowerRoman"/>
      <w:lvlText w:val="%3."/>
      <w:lvlJc w:val="right"/>
      <w:pPr>
        <w:ind w:left="1872" w:hanging="180"/>
      </w:pPr>
    </w:lvl>
    <w:lvl w:ilvl="3" w:tplc="240A000F" w:tentative="1">
      <w:start w:val="1"/>
      <w:numFmt w:val="decimal"/>
      <w:lvlText w:val="%4."/>
      <w:lvlJc w:val="left"/>
      <w:pPr>
        <w:ind w:left="2592" w:hanging="360"/>
      </w:pPr>
    </w:lvl>
    <w:lvl w:ilvl="4" w:tplc="240A0019" w:tentative="1">
      <w:start w:val="1"/>
      <w:numFmt w:val="lowerLetter"/>
      <w:lvlText w:val="%5."/>
      <w:lvlJc w:val="left"/>
      <w:pPr>
        <w:ind w:left="3312" w:hanging="360"/>
      </w:pPr>
    </w:lvl>
    <w:lvl w:ilvl="5" w:tplc="240A001B" w:tentative="1">
      <w:start w:val="1"/>
      <w:numFmt w:val="lowerRoman"/>
      <w:lvlText w:val="%6."/>
      <w:lvlJc w:val="right"/>
      <w:pPr>
        <w:ind w:left="4032" w:hanging="180"/>
      </w:pPr>
    </w:lvl>
    <w:lvl w:ilvl="6" w:tplc="240A000F" w:tentative="1">
      <w:start w:val="1"/>
      <w:numFmt w:val="decimal"/>
      <w:lvlText w:val="%7."/>
      <w:lvlJc w:val="left"/>
      <w:pPr>
        <w:ind w:left="4752" w:hanging="360"/>
      </w:pPr>
    </w:lvl>
    <w:lvl w:ilvl="7" w:tplc="240A0019" w:tentative="1">
      <w:start w:val="1"/>
      <w:numFmt w:val="lowerLetter"/>
      <w:lvlText w:val="%8."/>
      <w:lvlJc w:val="left"/>
      <w:pPr>
        <w:ind w:left="5472" w:hanging="360"/>
      </w:pPr>
    </w:lvl>
    <w:lvl w:ilvl="8" w:tplc="240A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0">
    <w:nsid w:val="386B1504"/>
    <w:multiLevelType w:val="hybridMultilevel"/>
    <w:tmpl w:val="9C4CC08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B754A88"/>
    <w:multiLevelType w:val="hybridMultilevel"/>
    <w:tmpl w:val="DEEA3C68"/>
    <w:lvl w:ilvl="0" w:tplc="B98846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40554D73"/>
    <w:multiLevelType w:val="multilevel"/>
    <w:tmpl w:val="0C0A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3">
    <w:nsid w:val="42447219"/>
    <w:multiLevelType w:val="hybridMultilevel"/>
    <w:tmpl w:val="60FAE7BE"/>
    <w:lvl w:ilvl="0" w:tplc="E16C9A3C">
      <w:start w:val="1"/>
      <w:numFmt w:val="decimal"/>
      <w:lvlText w:val="%1."/>
      <w:lvlJc w:val="left"/>
      <w:pPr>
        <w:ind w:left="1068" w:hanging="360"/>
      </w:pPr>
      <w:rPr>
        <w:rFonts w:hint="default"/>
        <w:b/>
        <w:sz w:val="22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>
    <w:nsid w:val="46C12F80"/>
    <w:multiLevelType w:val="hybridMultilevel"/>
    <w:tmpl w:val="F4EA44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7EF598D"/>
    <w:multiLevelType w:val="hybridMultilevel"/>
    <w:tmpl w:val="48F8E2A8"/>
    <w:lvl w:ilvl="0" w:tplc="3976D2FA">
      <w:start w:val="3"/>
      <w:numFmt w:val="bullet"/>
      <w:lvlText w:val="-"/>
      <w:lvlJc w:val="left"/>
      <w:pPr>
        <w:ind w:left="792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6">
    <w:nsid w:val="4EBD78EC"/>
    <w:multiLevelType w:val="hybridMultilevel"/>
    <w:tmpl w:val="2AA0AD9C"/>
    <w:lvl w:ilvl="0" w:tplc="09E020E4">
      <w:start w:val="1"/>
      <w:numFmt w:val="decimal"/>
      <w:lvlText w:val="%1."/>
      <w:lvlJc w:val="left"/>
      <w:pPr>
        <w:ind w:left="792" w:hanging="360"/>
      </w:pPr>
      <w:rPr>
        <w:rFonts w:hint="default"/>
        <w:sz w:val="22"/>
      </w:rPr>
    </w:lvl>
    <w:lvl w:ilvl="1" w:tplc="0C0A0019" w:tentative="1">
      <w:start w:val="1"/>
      <w:numFmt w:val="lowerLetter"/>
      <w:lvlText w:val="%2."/>
      <w:lvlJc w:val="left"/>
      <w:pPr>
        <w:ind w:left="1512" w:hanging="360"/>
      </w:pPr>
    </w:lvl>
    <w:lvl w:ilvl="2" w:tplc="0C0A001B" w:tentative="1">
      <w:start w:val="1"/>
      <w:numFmt w:val="lowerRoman"/>
      <w:lvlText w:val="%3."/>
      <w:lvlJc w:val="right"/>
      <w:pPr>
        <w:ind w:left="2232" w:hanging="180"/>
      </w:pPr>
    </w:lvl>
    <w:lvl w:ilvl="3" w:tplc="0C0A000F" w:tentative="1">
      <w:start w:val="1"/>
      <w:numFmt w:val="decimal"/>
      <w:lvlText w:val="%4."/>
      <w:lvlJc w:val="left"/>
      <w:pPr>
        <w:ind w:left="2952" w:hanging="360"/>
      </w:pPr>
    </w:lvl>
    <w:lvl w:ilvl="4" w:tplc="0C0A0019" w:tentative="1">
      <w:start w:val="1"/>
      <w:numFmt w:val="lowerLetter"/>
      <w:lvlText w:val="%5."/>
      <w:lvlJc w:val="left"/>
      <w:pPr>
        <w:ind w:left="3672" w:hanging="360"/>
      </w:pPr>
    </w:lvl>
    <w:lvl w:ilvl="5" w:tplc="0C0A001B" w:tentative="1">
      <w:start w:val="1"/>
      <w:numFmt w:val="lowerRoman"/>
      <w:lvlText w:val="%6."/>
      <w:lvlJc w:val="right"/>
      <w:pPr>
        <w:ind w:left="4392" w:hanging="180"/>
      </w:pPr>
    </w:lvl>
    <w:lvl w:ilvl="6" w:tplc="0C0A000F" w:tentative="1">
      <w:start w:val="1"/>
      <w:numFmt w:val="decimal"/>
      <w:lvlText w:val="%7."/>
      <w:lvlJc w:val="left"/>
      <w:pPr>
        <w:ind w:left="5112" w:hanging="360"/>
      </w:pPr>
    </w:lvl>
    <w:lvl w:ilvl="7" w:tplc="0C0A0019" w:tentative="1">
      <w:start w:val="1"/>
      <w:numFmt w:val="lowerLetter"/>
      <w:lvlText w:val="%8."/>
      <w:lvlJc w:val="left"/>
      <w:pPr>
        <w:ind w:left="5832" w:hanging="360"/>
      </w:pPr>
    </w:lvl>
    <w:lvl w:ilvl="8" w:tplc="0C0A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7">
    <w:nsid w:val="51C242C0"/>
    <w:multiLevelType w:val="hybridMultilevel"/>
    <w:tmpl w:val="2438E014"/>
    <w:lvl w:ilvl="0" w:tplc="C1D8F41A">
      <w:start w:val="1"/>
      <w:numFmt w:val="decimal"/>
      <w:lvlText w:val="%1."/>
      <w:lvlJc w:val="left"/>
      <w:pPr>
        <w:ind w:left="792" w:hanging="360"/>
      </w:pPr>
      <w:rPr>
        <w:rFonts w:hint="default"/>
        <w:b/>
        <w:sz w:val="22"/>
      </w:rPr>
    </w:lvl>
    <w:lvl w:ilvl="1" w:tplc="0C0A0019" w:tentative="1">
      <w:start w:val="1"/>
      <w:numFmt w:val="lowerLetter"/>
      <w:lvlText w:val="%2."/>
      <w:lvlJc w:val="left"/>
      <w:pPr>
        <w:ind w:left="1512" w:hanging="360"/>
      </w:pPr>
    </w:lvl>
    <w:lvl w:ilvl="2" w:tplc="0C0A001B" w:tentative="1">
      <w:start w:val="1"/>
      <w:numFmt w:val="lowerRoman"/>
      <w:lvlText w:val="%3."/>
      <w:lvlJc w:val="right"/>
      <w:pPr>
        <w:ind w:left="2232" w:hanging="180"/>
      </w:pPr>
    </w:lvl>
    <w:lvl w:ilvl="3" w:tplc="0C0A000F" w:tentative="1">
      <w:start w:val="1"/>
      <w:numFmt w:val="decimal"/>
      <w:lvlText w:val="%4."/>
      <w:lvlJc w:val="left"/>
      <w:pPr>
        <w:ind w:left="2952" w:hanging="360"/>
      </w:pPr>
    </w:lvl>
    <w:lvl w:ilvl="4" w:tplc="0C0A0019" w:tentative="1">
      <w:start w:val="1"/>
      <w:numFmt w:val="lowerLetter"/>
      <w:lvlText w:val="%5."/>
      <w:lvlJc w:val="left"/>
      <w:pPr>
        <w:ind w:left="3672" w:hanging="360"/>
      </w:pPr>
    </w:lvl>
    <w:lvl w:ilvl="5" w:tplc="0C0A001B" w:tentative="1">
      <w:start w:val="1"/>
      <w:numFmt w:val="lowerRoman"/>
      <w:lvlText w:val="%6."/>
      <w:lvlJc w:val="right"/>
      <w:pPr>
        <w:ind w:left="4392" w:hanging="180"/>
      </w:pPr>
    </w:lvl>
    <w:lvl w:ilvl="6" w:tplc="0C0A000F" w:tentative="1">
      <w:start w:val="1"/>
      <w:numFmt w:val="decimal"/>
      <w:lvlText w:val="%7."/>
      <w:lvlJc w:val="left"/>
      <w:pPr>
        <w:ind w:left="5112" w:hanging="360"/>
      </w:pPr>
    </w:lvl>
    <w:lvl w:ilvl="7" w:tplc="0C0A0019" w:tentative="1">
      <w:start w:val="1"/>
      <w:numFmt w:val="lowerLetter"/>
      <w:lvlText w:val="%8."/>
      <w:lvlJc w:val="left"/>
      <w:pPr>
        <w:ind w:left="5832" w:hanging="360"/>
      </w:pPr>
    </w:lvl>
    <w:lvl w:ilvl="8" w:tplc="0C0A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8">
    <w:nsid w:val="58050661"/>
    <w:multiLevelType w:val="hybridMultilevel"/>
    <w:tmpl w:val="29122684"/>
    <w:lvl w:ilvl="0" w:tplc="9D6828EC">
      <w:start w:val="1"/>
      <w:numFmt w:val="decimal"/>
      <w:lvlText w:val="%1."/>
      <w:lvlJc w:val="left"/>
      <w:pPr>
        <w:ind w:left="1068" w:hanging="360"/>
      </w:pPr>
      <w:rPr>
        <w:rFonts w:hint="default"/>
        <w:b/>
        <w:sz w:val="22"/>
      </w:rPr>
    </w:lvl>
    <w:lvl w:ilvl="1" w:tplc="0C0A0019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>
    <w:nsid w:val="58144A21"/>
    <w:multiLevelType w:val="hybridMultilevel"/>
    <w:tmpl w:val="99B2C7B4"/>
    <w:lvl w:ilvl="0" w:tplc="E8B2B0FC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067242D"/>
    <w:multiLevelType w:val="hybridMultilevel"/>
    <w:tmpl w:val="F6D28906"/>
    <w:lvl w:ilvl="0" w:tplc="D82476D2">
      <w:start w:val="3"/>
      <w:numFmt w:val="bullet"/>
      <w:lvlText w:val=""/>
      <w:lvlJc w:val="left"/>
      <w:pPr>
        <w:ind w:left="432" w:hanging="360"/>
      </w:pPr>
      <w:rPr>
        <w:rFonts w:ascii="Symbol" w:eastAsia="Times New Roman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31">
    <w:nsid w:val="6E4B7B92"/>
    <w:multiLevelType w:val="hybridMultilevel"/>
    <w:tmpl w:val="A32C5F10"/>
    <w:lvl w:ilvl="0" w:tplc="30B2A94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34334FC"/>
    <w:multiLevelType w:val="hybridMultilevel"/>
    <w:tmpl w:val="6BAC293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74CF79C3"/>
    <w:multiLevelType w:val="hybridMultilevel"/>
    <w:tmpl w:val="2AA0AD9C"/>
    <w:lvl w:ilvl="0" w:tplc="09E020E4">
      <w:start w:val="1"/>
      <w:numFmt w:val="decimal"/>
      <w:lvlText w:val="%1."/>
      <w:lvlJc w:val="left"/>
      <w:pPr>
        <w:ind w:left="792" w:hanging="360"/>
      </w:pPr>
      <w:rPr>
        <w:rFonts w:hint="default"/>
        <w:sz w:val="22"/>
      </w:rPr>
    </w:lvl>
    <w:lvl w:ilvl="1" w:tplc="0C0A0019" w:tentative="1">
      <w:start w:val="1"/>
      <w:numFmt w:val="lowerLetter"/>
      <w:lvlText w:val="%2."/>
      <w:lvlJc w:val="left"/>
      <w:pPr>
        <w:ind w:left="1512" w:hanging="360"/>
      </w:pPr>
    </w:lvl>
    <w:lvl w:ilvl="2" w:tplc="0C0A001B" w:tentative="1">
      <w:start w:val="1"/>
      <w:numFmt w:val="lowerRoman"/>
      <w:lvlText w:val="%3."/>
      <w:lvlJc w:val="right"/>
      <w:pPr>
        <w:ind w:left="2232" w:hanging="180"/>
      </w:pPr>
    </w:lvl>
    <w:lvl w:ilvl="3" w:tplc="0C0A000F" w:tentative="1">
      <w:start w:val="1"/>
      <w:numFmt w:val="decimal"/>
      <w:lvlText w:val="%4."/>
      <w:lvlJc w:val="left"/>
      <w:pPr>
        <w:ind w:left="2952" w:hanging="360"/>
      </w:pPr>
    </w:lvl>
    <w:lvl w:ilvl="4" w:tplc="0C0A0019" w:tentative="1">
      <w:start w:val="1"/>
      <w:numFmt w:val="lowerLetter"/>
      <w:lvlText w:val="%5."/>
      <w:lvlJc w:val="left"/>
      <w:pPr>
        <w:ind w:left="3672" w:hanging="360"/>
      </w:pPr>
    </w:lvl>
    <w:lvl w:ilvl="5" w:tplc="0C0A001B" w:tentative="1">
      <w:start w:val="1"/>
      <w:numFmt w:val="lowerRoman"/>
      <w:lvlText w:val="%6."/>
      <w:lvlJc w:val="right"/>
      <w:pPr>
        <w:ind w:left="4392" w:hanging="180"/>
      </w:pPr>
    </w:lvl>
    <w:lvl w:ilvl="6" w:tplc="0C0A000F" w:tentative="1">
      <w:start w:val="1"/>
      <w:numFmt w:val="decimal"/>
      <w:lvlText w:val="%7."/>
      <w:lvlJc w:val="left"/>
      <w:pPr>
        <w:ind w:left="5112" w:hanging="360"/>
      </w:pPr>
    </w:lvl>
    <w:lvl w:ilvl="7" w:tplc="0C0A0019" w:tentative="1">
      <w:start w:val="1"/>
      <w:numFmt w:val="lowerLetter"/>
      <w:lvlText w:val="%8."/>
      <w:lvlJc w:val="left"/>
      <w:pPr>
        <w:ind w:left="5832" w:hanging="360"/>
      </w:pPr>
    </w:lvl>
    <w:lvl w:ilvl="8" w:tplc="0C0A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34">
    <w:nsid w:val="771362B8"/>
    <w:multiLevelType w:val="hybridMultilevel"/>
    <w:tmpl w:val="D0143406"/>
    <w:lvl w:ilvl="0" w:tplc="B332267C">
      <w:start w:val="1"/>
      <w:numFmt w:val="decimal"/>
      <w:lvlText w:val="%1."/>
      <w:lvlJc w:val="left"/>
      <w:pPr>
        <w:ind w:left="432" w:hanging="360"/>
      </w:pPr>
      <w:rPr>
        <w:rFonts w:ascii="Arial" w:eastAsia="Times New Roman" w:hAnsi="Arial" w:cs="Arial" w:hint="default"/>
        <w:color w:val="0000FF"/>
        <w:sz w:val="20"/>
        <w:u w:val="single"/>
      </w:rPr>
    </w:lvl>
    <w:lvl w:ilvl="1" w:tplc="240A0019" w:tentative="1">
      <w:start w:val="1"/>
      <w:numFmt w:val="lowerLetter"/>
      <w:lvlText w:val="%2."/>
      <w:lvlJc w:val="left"/>
      <w:pPr>
        <w:ind w:left="1152" w:hanging="360"/>
      </w:pPr>
    </w:lvl>
    <w:lvl w:ilvl="2" w:tplc="240A001B" w:tentative="1">
      <w:start w:val="1"/>
      <w:numFmt w:val="lowerRoman"/>
      <w:lvlText w:val="%3."/>
      <w:lvlJc w:val="right"/>
      <w:pPr>
        <w:ind w:left="1872" w:hanging="180"/>
      </w:pPr>
    </w:lvl>
    <w:lvl w:ilvl="3" w:tplc="240A000F" w:tentative="1">
      <w:start w:val="1"/>
      <w:numFmt w:val="decimal"/>
      <w:lvlText w:val="%4."/>
      <w:lvlJc w:val="left"/>
      <w:pPr>
        <w:ind w:left="2592" w:hanging="360"/>
      </w:pPr>
    </w:lvl>
    <w:lvl w:ilvl="4" w:tplc="240A0019" w:tentative="1">
      <w:start w:val="1"/>
      <w:numFmt w:val="lowerLetter"/>
      <w:lvlText w:val="%5."/>
      <w:lvlJc w:val="left"/>
      <w:pPr>
        <w:ind w:left="3312" w:hanging="360"/>
      </w:pPr>
    </w:lvl>
    <w:lvl w:ilvl="5" w:tplc="240A001B" w:tentative="1">
      <w:start w:val="1"/>
      <w:numFmt w:val="lowerRoman"/>
      <w:lvlText w:val="%6."/>
      <w:lvlJc w:val="right"/>
      <w:pPr>
        <w:ind w:left="4032" w:hanging="180"/>
      </w:pPr>
    </w:lvl>
    <w:lvl w:ilvl="6" w:tplc="240A000F" w:tentative="1">
      <w:start w:val="1"/>
      <w:numFmt w:val="decimal"/>
      <w:lvlText w:val="%7."/>
      <w:lvlJc w:val="left"/>
      <w:pPr>
        <w:ind w:left="4752" w:hanging="360"/>
      </w:pPr>
    </w:lvl>
    <w:lvl w:ilvl="7" w:tplc="240A0019" w:tentative="1">
      <w:start w:val="1"/>
      <w:numFmt w:val="lowerLetter"/>
      <w:lvlText w:val="%8."/>
      <w:lvlJc w:val="left"/>
      <w:pPr>
        <w:ind w:left="5472" w:hanging="360"/>
      </w:pPr>
    </w:lvl>
    <w:lvl w:ilvl="8" w:tplc="240A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35">
    <w:nsid w:val="7AC65935"/>
    <w:multiLevelType w:val="hybridMultilevel"/>
    <w:tmpl w:val="78442CC2"/>
    <w:lvl w:ilvl="0" w:tplc="50006530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52" w:hanging="360"/>
      </w:pPr>
    </w:lvl>
    <w:lvl w:ilvl="2" w:tplc="240A001B" w:tentative="1">
      <w:start w:val="1"/>
      <w:numFmt w:val="lowerRoman"/>
      <w:lvlText w:val="%3."/>
      <w:lvlJc w:val="right"/>
      <w:pPr>
        <w:ind w:left="1872" w:hanging="180"/>
      </w:pPr>
    </w:lvl>
    <w:lvl w:ilvl="3" w:tplc="240A000F" w:tentative="1">
      <w:start w:val="1"/>
      <w:numFmt w:val="decimal"/>
      <w:lvlText w:val="%4."/>
      <w:lvlJc w:val="left"/>
      <w:pPr>
        <w:ind w:left="2592" w:hanging="360"/>
      </w:pPr>
    </w:lvl>
    <w:lvl w:ilvl="4" w:tplc="240A0019" w:tentative="1">
      <w:start w:val="1"/>
      <w:numFmt w:val="lowerLetter"/>
      <w:lvlText w:val="%5."/>
      <w:lvlJc w:val="left"/>
      <w:pPr>
        <w:ind w:left="3312" w:hanging="360"/>
      </w:pPr>
    </w:lvl>
    <w:lvl w:ilvl="5" w:tplc="240A001B" w:tentative="1">
      <w:start w:val="1"/>
      <w:numFmt w:val="lowerRoman"/>
      <w:lvlText w:val="%6."/>
      <w:lvlJc w:val="right"/>
      <w:pPr>
        <w:ind w:left="4032" w:hanging="180"/>
      </w:pPr>
    </w:lvl>
    <w:lvl w:ilvl="6" w:tplc="240A000F" w:tentative="1">
      <w:start w:val="1"/>
      <w:numFmt w:val="decimal"/>
      <w:lvlText w:val="%7."/>
      <w:lvlJc w:val="left"/>
      <w:pPr>
        <w:ind w:left="4752" w:hanging="360"/>
      </w:pPr>
    </w:lvl>
    <w:lvl w:ilvl="7" w:tplc="240A0019" w:tentative="1">
      <w:start w:val="1"/>
      <w:numFmt w:val="lowerLetter"/>
      <w:lvlText w:val="%8."/>
      <w:lvlJc w:val="left"/>
      <w:pPr>
        <w:ind w:left="5472" w:hanging="360"/>
      </w:pPr>
    </w:lvl>
    <w:lvl w:ilvl="8" w:tplc="240A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36">
    <w:nsid w:val="7C0E76B9"/>
    <w:multiLevelType w:val="hybridMultilevel"/>
    <w:tmpl w:val="801E6DD8"/>
    <w:lvl w:ilvl="0" w:tplc="887C75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7EE2042C"/>
    <w:multiLevelType w:val="multilevel"/>
    <w:tmpl w:val="15FA5D44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b w:val="0"/>
        <w:i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37"/>
  </w:num>
  <w:num w:numId="2">
    <w:abstractNumId w:val="37"/>
  </w:num>
  <w:num w:numId="3">
    <w:abstractNumId w:val="37"/>
  </w:num>
  <w:num w:numId="4">
    <w:abstractNumId w:val="30"/>
  </w:num>
  <w:num w:numId="5">
    <w:abstractNumId w:val="5"/>
  </w:num>
  <w:num w:numId="6">
    <w:abstractNumId w:val="20"/>
  </w:num>
  <w:num w:numId="7">
    <w:abstractNumId w:val="15"/>
  </w:num>
  <w:num w:numId="8">
    <w:abstractNumId w:val="7"/>
  </w:num>
  <w:num w:numId="9">
    <w:abstractNumId w:val="16"/>
  </w:num>
  <w:num w:numId="10">
    <w:abstractNumId w:val="13"/>
  </w:num>
  <w:num w:numId="11">
    <w:abstractNumId w:val="33"/>
  </w:num>
  <w:num w:numId="12">
    <w:abstractNumId w:val="28"/>
  </w:num>
  <w:num w:numId="13">
    <w:abstractNumId w:val="23"/>
  </w:num>
  <w:num w:numId="14">
    <w:abstractNumId w:val="1"/>
  </w:num>
  <w:num w:numId="15">
    <w:abstractNumId w:val="11"/>
  </w:num>
  <w:num w:numId="16">
    <w:abstractNumId w:val="14"/>
  </w:num>
  <w:num w:numId="17">
    <w:abstractNumId w:val="4"/>
  </w:num>
  <w:num w:numId="18">
    <w:abstractNumId w:val="26"/>
  </w:num>
  <w:num w:numId="19">
    <w:abstractNumId w:val="27"/>
  </w:num>
  <w:num w:numId="20">
    <w:abstractNumId w:val="8"/>
  </w:num>
  <w:num w:numId="21">
    <w:abstractNumId w:val="0"/>
  </w:num>
  <w:num w:numId="22">
    <w:abstractNumId w:val="31"/>
  </w:num>
  <w:num w:numId="23">
    <w:abstractNumId w:val="9"/>
  </w:num>
  <w:num w:numId="24">
    <w:abstractNumId w:val="3"/>
  </w:num>
  <w:num w:numId="25">
    <w:abstractNumId w:val="36"/>
  </w:num>
  <w:num w:numId="26">
    <w:abstractNumId w:val="21"/>
  </w:num>
  <w:num w:numId="27">
    <w:abstractNumId w:val="19"/>
  </w:num>
  <w:num w:numId="28">
    <w:abstractNumId w:val="34"/>
  </w:num>
  <w:num w:numId="29">
    <w:abstractNumId w:val="35"/>
  </w:num>
  <w:num w:numId="30">
    <w:abstractNumId w:val="32"/>
  </w:num>
  <w:num w:numId="31">
    <w:abstractNumId w:val="22"/>
  </w:num>
  <w:num w:numId="32">
    <w:abstractNumId w:val="37"/>
  </w:num>
  <w:num w:numId="33">
    <w:abstractNumId w:val="2"/>
  </w:num>
  <w:num w:numId="34">
    <w:abstractNumId w:val="29"/>
  </w:num>
  <w:num w:numId="35">
    <w:abstractNumId w:val="6"/>
  </w:num>
  <w:num w:numId="36">
    <w:abstractNumId w:val="37"/>
  </w:num>
  <w:num w:numId="37">
    <w:abstractNumId w:val="25"/>
  </w:num>
  <w:num w:numId="38">
    <w:abstractNumId w:val="12"/>
  </w:num>
  <w:num w:numId="39">
    <w:abstractNumId w:val="18"/>
  </w:num>
  <w:num w:numId="40">
    <w:abstractNumId w:val="10"/>
  </w:num>
  <w:num w:numId="41">
    <w:abstractNumId w:val="24"/>
  </w:num>
  <w:num w:numId="42">
    <w:abstractNumId w:val="1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6196"/>
    <w:rsid w:val="0000042C"/>
    <w:rsid w:val="000004A9"/>
    <w:rsid w:val="00002F95"/>
    <w:rsid w:val="000053F2"/>
    <w:rsid w:val="00010B2E"/>
    <w:rsid w:val="00011413"/>
    <w:rsid w:val="000119B8"/>
    <w:rsid w:val="0001564C"/>
    <w:rsid w:val="00016572"/>
    <w:rsid w:val="00016D28"/>
    <w:rsid w:val="0002284F"/>
    <w:rsid w:val="00026947"/>
    <w:rsid w:val="00027240"/>
    <w:rsid w:val="00027F61"/>
    <w:rsid w:val="000338EB"/>
    <w:rsid w:val="00034072"/>
    <w:rsid w:val="00036EC9"/>
    <w:rsid w:val="000372D9"/>
    <w:rsid w:val="000418BE"/>
    <w:rsid w:val="0004502D"/>
    <w:rsid w:val="000531B7"/>
    <w:rsid w:val="0005324E"/>
    <w:rsid w:val="00057BC3"/>
    <w:rsid w:val="00060C57"/>
    <w:rsid w:val="00061CCD"/>
    <w:rsid w:val="0008008E"/>
    <w:rsid w:val="000819BA"/>
    <w:rsid w:val="00085BBA"/>
    <w:rsid w:val="00086A9E"/>
    <w:rsid w:val="000906D6"/>
    <w:rsid w:val="00090CF7"/>
    <w:rsid w:val="00091645"/>
    <w:rsid w:val="000944D9"/>
    <w:rsid w:val="000946F5"/>
    <w:rsid w:val="0009749C"/>
    <w:rsid w:val="000A2D5E"/>
    <w:rsid w:val="000A5A77"/>
    <w:rsid w:val="000B3CC6"/>
    <w:rsid w:val="000B63FC"/>
    <w:rsid w:val="000C15B2"/>
    <w:rsid w:val="000C1C5A"/>
    <w:rsid w:val="000C281F"/>
    <w:rsid w:val="000D0177"/>
    <w:rsid w:val="000D0833"/>
    <w:rsid w:val="000D1334"/>
    <w:rsid w:val="000D3750"/>
    <w:rsid w:val="000D4E39"/>
    <w:rsid w:val="000D6619"/>
    <w:rsid w:val="000D76A8"/>
    <w:rsid w:val="000E2350"/>
    <w:rsid w:val="000E7F10"/>
    <w:rsid w:val="000F2698"/>
    <w:rsid w:val="000F7AC8"/>
    <w:rsid w:val="00101C2C"/>
    <w:rsid w:val="00102823"/>
    <w:rsid w:val="00106355"/>
    <w:rsid w:val="00106708"/>
    <w:rsid w:val="0010709B"/>
    <w:rsid w:val="0011006E"/>
    <w:rsid w:val="00110364"/>
    <w:rsid w:val="001107E3"/>
    <w:rsid w:val="001113EF"/>
    <w:rsid w:val="00113DF7"/>
    <w:rsid w:val="00116DAC"/>
    <w:rsid w:val="001247A4"/>
    <w:rsid w:val="00131EC9"/>
    <w:rsid w:val="00132BB7"/>
    <w:rsid w:val="00137720"/>
    <w:rsid w:val="00137D29"/>
    <w:rsid w:val="001400FA"/>
    <w:rsid w:val="001408D2"/>
    <w:rsid w:val="0014633A"/>
    <w:rsid w:val="00151B14"/>
    <w:rsid w:val="00152D05"/>
    <w:rsid w:val="00162B4D"/>
    <w:rsid w:val="00165CA3"/>
    <w:rsid w:val="001725F8"/>
    <w:rsid w:val="00172A47"/>
    <w:rsid w:val="00175E21"/>
    <w:rsid w:val="001779D7"/>
    <w:rsid w:val="001800BF"/>
    <w:rsid w:val="00195679"/>
    <w:rsid w:val="00196D44"/>
    <w:rsid w:val="001A3541"/>
    <w:rsid w:val="001A5DEE"/>
    <w:rsid w:val="001B0412"/>
    <w:rsid w:val="001B1497"/>
    <w:rsid w:val="001B55E4"/>
    <w:rsid w:val="001C226B"/>
    <w:rsid w:val="001C40C2"/>
    <w:rsid w:val="001C4425"/>
    <w:rsid w:val="001C568F"/>
    <w:rsid w:val="001D1B90"/>
    <w:rsid w:val="001D367D"/>
    <w:rsid w:val="001D54C8"/>
    <w:rsid w:val="001E10B6"/>
    <w:rsid w:val="001E20AD"/>
    <w:rsid w:val="001E2501"/>
    <w:rsid w:val="001E48F4"/>
    <w:rsid w:val="001E7764"/>
    <w:rsid w:val="001F20AC"/>
    <w:rsid w:val="001F4363"/>
    <w:rsid w:val="001F6505"/>
    <w:rsid w:val="00201ACC"/>
    <w:rsid w:val="0020269C"/>
    <w:rsid w:val="00214B76"/>
    <w:rsid w:val="00216076"/>
    <w:rsid w:val="00221047"/>
    <w:rsid w:val="002227C7"/>
    <w:rsid w:val="00231CB7"/>
    <w:rsid w:val="0023628A"/>
    <w:rsid w:val="0023695A"/>
    <w:rsid w:val="00261528"/>
    <w:rsid w:val="00261CCF"/>
    <w:rsid w:val="00265985"/>
    <w:rsid w:val="00272396"/>
    <w:rsid w:val="002761D6"/>
    <w:rsid w:val="002877E6"/>
    <w:rsid w:val="00295F84"/>
    <w:rsid w:val="00296042"/>
    <w:rsid w:val="00296EB4"/>
    <w:rsid w:val="00297FEC"/>
    <w:rsid w:val="002A0977"/>
    <w:rsid w:val="002A3B23"/>
    <w:rsid w:val="002B496E"/>
    <w:rsid w:val="002B5321"/>
    <w:rsid w:val="002C0C16"/>
    <w:rsid w:val="002C206F"/>
    <w:rsid w:val="002C2322"/>
    <w:rsid w:val="002C2A25"/>
    <w:rsid w:val="002C2F51"/>
    <w:rsid w:val="002C479D"/>
    <w:rsid w:val="002C7E28"/>
    <w:rsid w:val="002D1185"/>
    <w:rsid w:val="002D42C8"/>
    <w:rsid w:val="002D6ACC"/>
    <w:rsid w:val="002E3D48"/>
    <w:rsid w:val="002E6214"/>
    <w:rsid w:val="002F1380"/>
    <w:rsid w:val="002F36A7"/>
    <w:rsid w:val="002F47BD"/>
    <w:rsid w:val="002F600D"/>
    <w:rsid w:val="0030136F"/>
    <w:rsid w:val="00305CA0"/>
    <w:rsid w:val="00306125"/>
    <w:rsid w:val="00307201"/>
    <w:rsid w:val="003100F7"/>
    <w:rsid w:val="00313F5E"/>
    <w:rsid w:val="00314A2C"/>
    <w:rsid w:val="003152AB"/>
    <w:rsid w:val="003161BD"/>
    <w:rsid w:val="00322945"/>
    <w:rsid w:val="003230E6"/>
    <w:rsid w:val="00325A7C"/>
    <w:rsid w:val="00325D9D"/>
    <w:rsid w:val="0032657D"/>
    <w:rsid w:val="00327A8A"/>
    <w:rsid w:val="003333B9"/>
    <w:rsid w:val="00336B88"/>
    <w:rsid w:val="00337B47"/>
    <w:rsid w:val="00340C5B"/>
    <w:rsid w:val="00342D14"/>
    <w:rsid w:val="00346579"/>
    <w:rsid w:val="00350C89"/>
    <w:rsid w:val="00350FC1"/>
    <w:rsid w:val="00352155"/>
    <w:rsid w:val="0035389A"/>
    <w:rsid w:val="00354BA4"/>
    <w:rsid w:val="0035713E"/>
    <w:rsid w:val="0036362E"/>
    <w:rsid w:val="00365201"/>
    <w:rsid w:val="003712E1"/>
    <w:rsid w:val="00371C28"/>
    <w:rsid w:val="00371C92"/>
    <w:rsid w:val="00372053"/>
    <w:rsid w:val="0037332F"/>
    <w:rsid w:val="00376944"/>
    <w:rsid w:val="0037697B"/>
    <w:rsid w:val="00392400"/>
    <w:rsid w:val="003A0212"/>
    <w:rsid w:val="003A0D9D"/>
    <w:rsid w:val="003A11E4"/>
    <w:rsid w:val="003A3C37"/>
    <w:rsid w:val="003A4CEA"/>
    <w:rsid w:val="003A5DA3"/>
    <w:rsid w:val="003A7927"/>
    <w:rsid w:val="003B169A"/>
    <w:rsid w:val="003B180A"/>
    <w:rsid w:val="003B6FA9"/>
    <w:rsid w:val="003C220D"/>
    <w:rsid w:val="003C24E5"/>
    <w:rsid w:val="003C294B"/>
    <w:rsid w:val="003C2CF8"/>
    <w:rsid w:val="003D02B9"/>
    <w:rsid w:val="003D0653"/>
    <w:rsid w:val="003D3D8F"/>
    <w:rsid w:val="003E3BCC"/>
    <w:rsid w:val="003E3DED"/>
    <w:rsid w:val="003E3E6A"/>
    <w:rsid w:val="003E6444"/>
    <w:rsid w:val="003E6DF0"/>
    <w:rsid w:val="003F2199"/>
    <w:rsid w:val="003F2324"/>
    <w:rsid w:val="00400A09"/>
    <w:rsid w:val="00402773"/>
    <w:rsid w:val="00405BBB"/>
    <w:rsid w:val="00407DFB"/>
    <w:rsid w:val="00412973"/>
    <w:rsid w:val="00414C9D"/>
    <w:rsid w:val="0041640B"/>
    <w:rsid w:val="004164CF"/>
    <w:rsid w:val="004208EC"/>
    <w:rsid w:val="004230EF"/>
    <w:rsid w:val="004232A6"/>
    <w:rsid w:val="00425D1F"/>
    <w:rsid w:val="00430467"/>
    <w:rsid w:val="00433D7F"/>
    <w:rsid w:val="0043412C"/>
    <w:rsid w:val="0043621D"/>
    <w:rsid w:val="00440D4D"/>
    <w:rsid w:val="00443A00"/>
    <w:rsid w:val="0044449F"/>
    <w:rsid w:val="00450324"/>
    <w:rsid w:val="004517FA"/>
    <w:rsid w:val="00451BEA"/>
    <w:rsid w:val="00454FF8"/>
    <w:rsid w:val="00456E1E"/>
    <w:rsid w:val="004570B6"/>
    <w:rsid w:val="00461633"/>
    <w:rsid w:val="00472161"/>
    <w:rsid w:val="004722F0"/>
    <w:rsid w:val="004729F7"/>
    <w:rsid w:val="00475566"/>
    <w:rsid w:val="00477109"/>
    <w:rsid w:val="00482A35"/>
    <w:rsid w:val="00484468"/>
    <w:rsid w:val="004873E0"/>
    <w:rsid w:val="004919DA"/>
    <w:rsid w:val="00492F61"/>
    <w:rsid w:val="00495E92"/>
    <w:rsid w:val="00497207"/>
    <w:rsid w:val="004A734A"/>
    <w:rsid w:val="004A751D"/>
    <w:rsid w:val="004A7F69"/>
    <w:rsid w:val="004B1246"/>
    <w:rsid w:val="004B35B8"/>
    <w:rsid w:val="004B38FC"/>
    <w:rsid w:val="004B56A8"/>
    <w:rsid w:val="004B5841"/>
    <w:rsid w:val="004C184D"/>
    <w:rsid w:val="004C3179"/>
    <w:rsid w:val="004C457C"/>
    <w:rsid w:val="004C4D78"/>
    <w:rsid w:val="004C6279"/>
    <w:rsid w:val="004D0B4C"/>
    <w:rsid w:val="004D210F"/>
    <w:rsid w:val="004D5723"/>
    <w:rsid w:val="004D6B85"/>
    <w:rsid w:val="004E3267"/>
    <w:rsid w:val="004E535B"/>
    <w:rsid w:val="004F3222"/>
    <w:rsid w:val="004F7D91"/>
    <w:rsid w:val="005012A6"/>
    <w:rsid w:val="00501DDB"/>
    <w:rsid w:val="005055CD"/>
    <w:rsid w:val="00510A54"/>
    <w:rsid w:val="00510CBA"/>
    <w:rsid w:val="00512710"/>
    <w:rsid w:val="005153AB"/>
    <w:rsid w:val="005218FF"/>
    <w:rsid w:val="00522AFA"/>
    <w:rsid w:val="00527589"/>
    <w:rsid w:val="00533128"/>
    <w:rsid w:val="005346E0"/>
    <w:rsid w:val="00534834"/>
    <w:rsid w:val="00534DAC"/>
    <w:rsid w:val="00537A98"/>
    <w:rsid w:val="005421B4"/>
    <w:rsid w:val="00542685"/>
    <w:rsid w:val="005479C4"/>
    <w:rsid w:val="00547ADA"/>
    <w:rsid w:val="00550F29"/>
    <w:rsid w:val="00556C02"/>
    <w:rsid w:val="00556C2E"/>
    <w:rsid w:val="00560554"/>
    <w:rsid w:val="0056187B"/>
    <w:rsid w:val="00562B6D"/>
    <w:rsid w:val="005630FD"/>
    <w:rsid w:val="005651CC"/>
    <w:rsid w:val="00571999"/>
    <w:rsid w:val="005732CB"/>
    <w:rsid w:val="0057443F"/>
    <w:rsid w:val="00576142"/>
    <w:rsid w:val="00577508"/>
    <w:rsid w:val="00577CAE"/>
    <w:rsid w:val="00582C7F"/>
    <w:rsid w:val="0058561F"/>
    <w:rsid w:val="00592953"/>
    <w:rsid w:val="00596016"/>
    <w:rsid w:val="00597BDD"/>
    <w:rsid w:val="005A12C7"/>
    <w:rsid w:val="005A315E"/>
    <w:rsid w:val="005A3F81"/>
    <w:rsid w:val="005A566B"/>
    <w:rsid w:val="005C3831"/>
    <w:rsid w:val="005C55D9"/>
    <w:rsid w:val="005C5EF1"/>
    <w:rsid w:val="005D51F4"/>
    <w:rsid w:val="005E0871"/>
    <w:rsid w:val="005E1A7B"/>
    <w:rsid w:val="005E31B2"/>
    <w:rsid w:val="005E3B36"/>
    <w:rsid w:val="005E4F74"/>
    <w:rsid w:val="005F70BA"/>
    <w:rsid w:val="005F7FFE"/>
    <w:rsid w:val="00605D4E"/>
    <w:rsid w:val="0060641B"/>
    <w:rsid w:val="00610F1D"/>
    <w:rsid w:val="006151CE"/>
    <w:rsid w:val="00615655"/>
    <w:rsid w:val="0062111F"/>
    <w:rsid w:val="00621B99"/>
    <w:rsid w:val="00624C9E"/>
    <w:rsid w:val="0062588E"/>
    <w:rsid w:val="00627B5A"/>
    <w:rsid w:val="006312C6"/>
    <w:rsid w:val="006350A4"/>
    <w:rsid w:val="00640104"/>
    <w:rsid w:val="00650B62"/>
    <w:rsid w:val="0065175E"/>
    <w:rsid w:val="006613EA"/>
    <w:rsid w:val="00670021"/>
    <w:rsid w:val="00674DB8"/>
    <w:rsid w:val="00675DB9"/>
    <w:rsid w:val="00676891"/>
    <w:rsid w:val="00676A77"/>
    <w:rsid w:val="0067730A"/>
    <w:rsid w:val="0068214D"/>
    <w:rsid w:val="00684F46"/>
    <w:rsid w:val="00685335"/>
    <w:rsid w:val="0068535F"/>
    <w:rsid w:val="00694D98"/>
    <w:rsid w:val="006A10FC"/>
    <w:rsid w:val="006A1360"/>
    <w:rsid w:val="006B114E"/>
    <w:rsid w:val="006B1462"/>
    <w:rsid w:val="006B3BDC"/>
    <w:rsid w:val="006B53AA"/>
    <w:rsid w:val="006C1970"/>
    <w:rsid w:val="006C3355"/>
    <w:rsid w:val="006C43FC"/>
    <w:rsid w:val="006C4B75"/>
    <w:rsid w:val="006C5DD5"/>
    <w:rsid w:val="006D2AE8"/>
    <w:rsid w:val="006D368B"/>
    <w:rsid w:val="006E0496"/>
    <w:rsid w:val="006E1BB9"/>
    <w:rsid w:val="006F053D"/>
    <w:rsid w:val="006F1CFF"/>
    <w:rsid w:val="006F22A8"/>
    <w:rsid w:val="006F51DF"/>
    <w:rsid w:val="006F6750"/>
    <w:rsid w:val="006F6EA8"/>
    <w:rsid w:val="00701C07"/>
    <w:rsid w:val="007054C4"/>
    <w:rsid w:val="00716D61"/>
    <w:rsid w:val="00716F70"/>
    <w:rsid w:val="00717212"/>
    <w:rsid w:val="007216CC"/>
    <w:rsid w:val="00722A8F"/>
    <w:rsid w:val="00724659"/>
    <w:rsid w:val="00727908"/>
    <w:rsid w:val="00730222"/>
    <w:rsid w:val="007302CD"/>
    <w:rsid w:val="0073190F"/>
    <w:rsid w:val="0073327A"/>
    <w:rsid w:val="00733448"/>
    <w:rsid w:val="00734A0C"/>
    <w:rsid w:val="00734D9C"/>
    <w:rsid w:val="0073797D"/>
    <w:rsid w:val="0074032B"/>
    <w:rsid w:val="0074050F"/>
    <w:rsid w:val="00740D8E"/>
    <w:rsid w:val="007421F8"/>
    <w:rsid w:val="00742F27"/>
    <w:rsid w:val="00745383"/>
    <w:rsid w:val="007456E5"/>
    <w:rsid w:val="00745A90"/>
    <w:rsid w:val="00760BE0"/>
    <w:rsid w:val="00762B06"/>
    <w:rsid w:val="0076377E"/>
    <w:rsid w:val="0077189D"/>
    <w:rsid w:val="0077205F"/>
    <w:rsid w:val="0077586F"/>
    <w:rsid w:val="00776C90"/>
    <w:rsid w:val="00781CC9"/>
    <w:rsid w:val="0078232E"/>
    <w:rsid w:val="007834FC"/>
    <w:rsid w:val="00784E3E"/>
    <w:rsid w:val="00787676"/>
    <w:rsid w:val="00795C23"/>
    <w:rsid w:val="007962CF"/>
    <w:rsid w:val="007A45AD"/>
    <w:rsid w:val="007A4B48"/>
    <w:rsid w:val="007A7E4B"/>
    <w:rsid w:val="007B15CF"/>
    <w:rsid w:val="007B72A2"/>
    <w:rsid w:val="007C006B"/>
    <w:rsid w:val="007C6365"/>
    <w:rsid w:val="007D2A1E"/>
    <w:rsid w:val="007D2E33"/>
    <w:rsid w:val="007D4A60"/>
    <w:rsid w:val="007D56F9"/>
    <w:rsid w:val="007E40B3"/>
    <w:rsid w:val="007F6C10"/>
    <w:rsid w:val="008016CD"/>
    <w:rsid w:val="00805633"/>
    <w:rsid w:val="008108D8"/>
    <w:rsid w:val="00810E8D"/>
    <w:rsid w:val="00811D1F"/>
    <w:rsid w:val="00812372"/>
    <w:rsid w:val="00813CD5"/>
    <w:rsid w:val="008145C5"/>
    <w:rsid w:val="008225C0"/>
    <w:rsid w:val="0082361C"/>
    <w:rsid w:val="00824A9B"/>
    <w:rsid w:val="00826917"/>
    <w:rsid w:val="00842621"/>
    <w:rsid w:val="0085527A"/>
    <w:rsid w:val="008571D0"/>
    <w:rsid w:val="00862FEC"/>
    <w:rsid w:val="0086454B"/>
    <w:rsid w:val="00865B2B"/>
    <w:rsid w:val="00866EEE"/>
    <w:rsid w:val="00867D5E"/>
    <w:rsid w:val="008733A5"/>
    <w:rsid w:val="00874B15"/>
    <w:rsid w:val="00881B39"/>
    <w:rsid w:val="0088391E"/>
    <w:rsid w:val="00883941"/>
    <w:rsid w:val="0088429C"/>
    <w:rsid w:val="00885C52"/>
    <w:rsid w:val="00891EEB"/>
    <w:rsid w:val="008979A7"/>
    <w:rsid w:val="008A52C0"/>
    <w:rsid w:val="008A546F"/>
    <w:rsid w:val="008B0339"/>
    <w:rsid w:val="008B5C21"/>
    <w:rsid w:val="008B7BF0"/>
    <w:rsid w:val="008C14B5"/>
    <w:rsid w:val="008C1D41"/>
    <w:rsid w:val="008C21CE"/>
    <w:rsid w:val="008C38D1"/>
    <w:rsid w:val="008C551D"/>
    <w:rsid w:val="008C67FD"/>
    <w:rsid w:val="008C7B90"/>
    <w:rsid w:val="008D0307"/>
    <w:rsid w:val="008D1C42"/>
    <w:rsid w:val="008D1ED1"/>
    <w:rsid w:val="008D3F71"/>
    <w:rsid w:val="008D57D4"/>
    <w:rsid w:val="008D7FEB"/>
    <w:rsid w:val="008E1B4D"/>
    <w:rsid w:val="008F2294"/>
    <w:rsid w:val="008F28F3"/>
    <w:rsid w:val="008F6981"/>
    <w:rsid w:val="0090187E"/>
    <w:rsid w:val="00901DB3"/>
    <w:rsid w:val="009036C1"/>
    <w:rsid w:val="0091124F"/>
    <w:rsid w:val="00916094"/>
    <w:rsid w:val="00920C05"/>
    <w:rsid w:val="00926196"/>
    <w:rsid w:val="009273ED"/>
    <w:rsid w:val="009275F2"/>
    <w:rsid w:val="00935437"/>
    <w:rsid w:val="00943E73"/>
    <w:rsid w:val="00946F71"/>
    <w:rsid w:val="0096099B"/>
    <w:rsid w:val="009737B9"/>
    <w:rsid w:val="0097619F"/>
    <w:rsid w:val="00976F0D"/>
    <w:rsid w:val="00981777"/>
    <w:rsid w:val="00982B34"/>
    <w:rsid w:val="00985D65"/>
    <w:rsid w:val="009906E2"/>
    <w:rsid w:val="009971FA"/>
    <w:rsid w:val="009A318A"/>
    <w:rsid w:val="009A392F"/>
    <w:rsid w:val="009A53CF"/>
    <w:rsid w:val="009A6E0E"/>
    <w:rsid w:val="009B1C99"/>
    <w:rsid w:val="009B3DC1"/>
    <w:rsid w:val="009B4CA8"/>
    <w:rsid w:val="009C00A1"/>
    <w:rsid w:val="009C0DDB"/>
    <w:rsid w:val="009C14E0"/>
    <w:rsid w:val="009C17C5"/>
    <w:rsid w:val="009C2B41"/>
    <w:rsid w:val="009C5D59"/>
    <w:rsid w:val="009C7CD7"/>
    <w:rsid w:val="009C7D31"/>
    <w:rsid w:val="009D1A2E"/>
    <w:rsid w:val="009D2BDC"/>
    <w:rsid w:val="009D4D2A"/>
    <w:rsid w:val="009E04E6"/>
    <w:rsid w:val="009E3801"/>
    <w:rsid w:val="009E79E3"/>
    <w:rsid w:val="00A00A0E"/>
    <w:rsid w:val="00A01D39"/>
    <w:rsid w:val="00A034A8"/>
    <w:rsid w:val="00A04F1B"/>
    <w:rsid w:val="00A10524"/>
    <w:rsid w:val="00A12CE7"/>
    <w:rsid w:val="00A12F00"/>
    <w:rsid w:val="00A14F6C"/>
    <w:rsid w:val="00A176AE"/>
    <w:rsid w:val="00A21FE1"/>
    <w:rsid w:val="00A26F60"/>
    <w:rsid w:val="00A30ACA"/>
    <w:rsid w:val="00A310C9"/>
    <w:rsid w:val="00A368DC"/>
    <w:rsid w:val="00A442FF"/>
    <w:rsid w:val="00A444DC"/>
    <w:rsid w:val="00A46372"/>
    <w:rsid w:val="00A47AB7"/>
    <w:rsid w:val="00A538A1"/>
    <w:rsid w:val="00A5413E"/>
    <w:rsid w:val="00A629DF"/>
    <w:rsid w:val="00A64351"/>
    <w:rsid w:val="00A6789B"/>
    <w:rsid w:val="00A71EC0"/>
    <w:rsid w:val="00A72A97"/>
    <w:rsid w:val="00A73A22"/>
    <w:rsid w:val="00A777B1"/>
    <w:rsid w:val="00A80A34"/>
    <w:rsid w:val="00A8223F"/>
    <w:rsid w:val="00A8387C"/>
    <w:rsid w:val="00A85ABC"/>
    <w:rsid w:val="00A9016E"/>
    <w:rsid w:val="00A95512"/>
    <w:rsid w:val="00AA0B42"/>
    <w:rsid w:val="00AA1E50"/>
    <w:rsid w:val="00AA2568"/>
    <w:rsid w:val="00AA29D3"/>
    <w:rsid w:val="00AA3794"/>
    <w:rsid w:val="00AA5ED8"/>
    <w:rsid w:val="00AA673B"/>
    <w:rsid w:val="00AA79A5"/>
    <w:rsid w:val="00AB4208"/>
    <w:rsid w:val="00AC2AD6"/>
    <w:rsid w:val="00AD2E98"/>
    <w:rsid w:val="00AD3E74"/>
    <w:rsid w:val="00AE01EC"/>
    <w:rsid w:val="00AE2E61"/>
    <w:rsid w:val="00AE4832"/>
    <w:rsid w:val="00AE7543"/>
    <w:rsid w:val="00AF245E"/>
    <w:rsid w:val="00AF397D"/>
    <w:rsid w:val="00AF4D0A"/>
    <w:rsid w:val="00AF6BDA"/>
    <w:rsid w:val="00B023B9"/>
    <w:rsid w:val="00B1450A"/>
    <w:rsid w:val="00B14D21"/>
    <w:rsid w:val="00B20775"/>
    <w:rsid w:val="00B20C15"/>
    <w:rsid w:val="00B222B9"/>
    <w:rsid w:val="00B23A4F"/>
    <w:rsid w:val="00B263A6"/>
    <w:rsid w:val="00B26787"/>
    <w:rsid w:val="00B26CAE"/>
    <w:rsid w:val="00B31920"/>
    <w:rsid w:val="00B31A20"/>
    <w:rsid w:val="00B346FC"/>
    <w:rsid w:val="00B3667E"/>
    <w:rsid w:val="00B451E8"/>
    <w:rsid w:val="00B473B0"/>
    <w:rsid w:val="00B50FA8"/>
    <w:rsid w:val="00B67BC8"/>
    <w:rsid w:val="00B7289F"/>
    <w:rsid w:val="00B818E0"/>
    <w:rsid w:val="00B83E6C"/>
    <w:rsid w:val="00B85B7C"/>
    <w:rsid w:val="00B87103"/>
    <w:rsid w:val="00B87874"/>
    <w:rsid w:val="00B95233"/>
    <w:rsid w:val="00B95AD4"/>
    <w:rsid w:val="00BA3C8A"/>
    <w:rsid w:val="00BA4FE9"/>
    <w:rsid w:val="00BA6DD5"/>
    <w:rsid w:val="00BB18D7"/>
    <w:rsid w:val="00BB3497"/>
    <w:rsid w:val="00BB49C9"/>
    <w:rsid w:val="00BB62CE"/>
    <w:rsid w:val="00BC392E"/>
    <w:rsid w:val="00BC3C2E"/>
    <w:rsid w:val="00BC4E9C"/>
    <w:rsid w:val="00BD0620"/>
    <w:rsid w:val="00BD3B22"/>
    <w:rsid w:val="00BD5BD4"/>
    <w:rsid w:val="00BE03CC"/>
    <w:rsid w:val="00BE2DE7"/>
    <w:rsid w:val="00BE42B5"/>
    <w:rsid w:val="00BE68C5"/>
    <w:rsid w:val="00BF3DC0"/>
    <w:rsid w:val="00C13590"/>
    <w:rsid w:val="00C30FC4"/>
    <w:rsid w:val="00C33BA1"/>
    <w:rsid w:val="00C33D98"/>
    <w:rsid w:val="00C36820"/>
    <w:rsid w:val="00C46473"/>
    <w:rsid w:val="00C5016C"/>
    <w:rsid w:val="00C529A2"/>
    <w:rsid w:val="00C561A3"/>
    <w:rsid w:val="00C56403"/>
    <w:rsid w:val="00C56C6A"/>
    <w:rsid w:val="00C57394"/>
    <w:rsid w:val="00C63942"/>
    <w:rsid w:val="00C662D4"/>
    <w:rsid w:val="00C711D0"/>
    <w:rsid w:val="00C73F65"/>
    <w:rsid w:val="00C74431"/>
    <w:rsid w:val="00C76154"/>
    <w:rsid w:val="00C76354"/>
    <w:rsid w:val="00C80AA3"/>
    <w:rsid w:val="00C825BC"/>
    <w:rsid w:val="00C902E7"/>
    <w:rsid w:val="00CA17DF"/>
    <w:rsid w:val="00CA636B"/>
    <w:rsid w:val="00CA69FD"/>
    <w:rsid w:val="00CA6A47"/>
    <w:rsid w:val="00CA6F58"/>
    <w:rsid w:val="00CB248D"/>
    <w:rsid w:val="00CB34C3"/>
    <w:rsid w:val="00CB57CC"/>
    <w:rsid w:val="00CB7529"/>
    <w:rsid w:val="00CC0340"/>
    <w:rsid w:val="00CC548A"/>
    <w:rsid w:val="00CD0756"/>
    <w:rsid w:val="00CD1220"/>
    <w:rsid w:val="00CD28CF"/>
    <w:rsid w:val="00CD4442"/>
    <w:rsid w:val="00CE133A"/>
    <w:rsid w:val="00CE52D7"/>
    <w:rsid w:val="00CF3F00"/>
    <w:rsid w:val="00CF4533"/>
    <w:rsid w:val="00D0323B"/>
    <w:rsid w:val="00D05967"/>
    <w:rsid w:val="00D10211"/>
    <w:rsid w:val="00D12A43"/>
    <w:rsid w:val="00D15018"/>
    <w:rsid w:val="00D151AC"/>
    <w:rsid w:val="00D2012B"/>
    <w:rsid w:val="00D2293D"/>
    <w:rsid w:val="00D2726B"/>
    <w:rsid w:val="00D309E1"/>
    <w:rsid w:val="00D374A0"/>
    <w:rsid w:val="00D40A05"/>
    <w:rsid w:val="00D4255A"/>
    <w:rsid w:val="00D5167D"/>
    <w:rsid w:val="00D51BE7"/>
    <w:rsid w:val="00D529D6"/>
    <w:rsid w:val="00D52F51"/>
    <w:rsid w:val="00D5361E"/>
    <w:rsid w:val="00D54E46"/>
    <w:rsid w:val="00D563D3"/>
    <w:rsid w:val="00D56D70"/>
    <w:rsid w:val="00D669F0"/>
    <w:rsid w:val="00D701B9"/>
    <w:rsid w:val="00D77333"/>
    <w:rsid w:val="00D80BF9"/>
    <w:rsid w:val="00D86F7C"/>
    <w:rsid w:val="00D919A5"/>
    <w:rsid w:val="00D924CE"/>
    <w:rsid w:val="00DA2912"/>
    <w:rsid w:val="00DA5F79"/>
    <w:rsid w:val="00DA64DC"/>
    <w:rsid w:val="00DA6B03"/>
    <w:rsid w:val="00DD1F1E"/>
    <w:rsid w:val="00DD43A8"/>
    <w:rsid w:val="00DD6B5B"/>
    <w:rsid w:val="00DE11BB"/>
    <w:rsid w:val="00DE556D"/>
    <w:rsid w:val="00DE62A4"/>
    <w:rsid w:val="00DF2A74"/>
    <w:rsid w:val="00DF654E"/>
    <w:rsid w:val="00DF71BB"/>
    <w:rsid w:val="00E00661"/>
    <w:rsid w:val="00E02500"/>
    <w:rsid w:val="00E02F50"/>
    <w:rsid w:val="00E04F40"/>
    <w:rsid w:val="00E110AA"/>
    <w:rsid w:val="00E12A9B"/>
    <w:rsid w:val="00E16901"/>
    <w:rsid w:val="00E17320"/>
    <w:rsid w:val="00E2719B"/>
    <w:rsid w:val="00E30391"/>
    <w:rsid w:val="00E3097A"/>
    <w:rsid w:val="00E32375"/>
    <w:rsid w:val="00E42EAC"/>
    <w:rsid w:val="00E44A1A"/>
    <w:rsid w:val="00E509F6"/>
    <w:rsid w:val="00E51190"/>
    <w:rsid w:val="00E52DBD"/>
    <w:rsid w:val="00E53B34"/>
    <w:rsid w:val="00E55C72"/>
    <w:rsid w:val="00E6349F"/>
    <w:rsid w:val="00E72686"/>
    <w:rsid w:val="00E819EE"/>
    <w:rsid w:val="00E832D3"/>
    <w:rsid w:val="00E83E7C"/>
    <w:rsid w:val="00E8424B"/>
    <w:rsid w:val="00E8558A"/>
    <w:rsid w:val="00E859A8"/>
    <w:rsid w:val="00E872FD"/>
    <w:rsid w:val="00E91F32"/>
    <w:rsid w:val="00E930CA"/>
    <w:rsid w:val="00E9556C"/>
    <w:rsid w:val="00E95A47"/>
    <w:rsid w:val="00E976E2"/>
    <w:rsid w:val="00E97BEF"/>
    <w:rsid w:val="00EA5549"/>
    <w:rsid w:val="00EB658A"/>
    <w:rsid w:val="00EC1054"/>
    <w:rsid w:val="00EC12E6"/>
    <w:rsid w:val="00EC1EEF"/>
    <w:rsid w:val="00EC2869"/>
    <w:rsid w:val="00EC491F"/>
    <w:rsid w:val="00EC7A31"/>
    <w:rsid w:val="00ED0334"/>
    <w:rsid w:val="00ED0AC9"/>
    <w:rsid w:val="00ED1559"/>
    <w:rsid w:val="00ED2384"/>
    <w:rsid w:val="00ED3B88"/>
    <w:rsid w:val="00EE1240"/>
    <w:rsid w:val="00EE45EB"/>
    <w:rsid w:val="00EE5C29"/>
    <w:rsid w:val="00EE63DD"/>
    <w:rsid w:val="00EF6699"/>
    <w:rsid w:val="00F02DAD"/>
    <w:rsid w:val="00F0564B"/>
    <w:rsid w:val="00F10CF6"/>
    <w:rsid w:val="00F119F5"/>
    <w:rsid w:val="00F11F57"/>
    <w:rsid w:val="00F122D4"/>
    <w:rsid w:val="00F157E0"/>
    <w:rsid w:val="00F161B5"/>
    <w:rsid w:val="00F17C6B"/>
    <w:rsid w:val="00F21EBA"/>
    <w:rsid w:val="00F23DD0"/>
    <w:rsid w:val="00F31FE4"/>
    <w:rsid w:val="00F41763"/>
    <w:rsid w:val="00F512CB"/>
    <w:rsid w:val="00F56D83"/>
    <w:rsid w:val="00F56E74"/>
    <w:rsid w:val="00F60B34"/>
    <w:rsid w:val="00F63082"/>
    <w:rsid w:val="00F63CC5"/>
    <w:rsid w:val="00F64531"/>
    <w:rsid w:val="00F65B3B"/>
    <w:rsid w:val="00F65B58"/>
    <w:rsid w:val="00F66435"/>
    <w:rsid w:val="00F67F90"/>
    <w:rsid w:val="00F71004"/>
    <w:rsid w:val="00F76AF9"/>
    <w:rsid w:val="00F801B3"/>
    <w:rsid w:val="00F80755"/>
    <w:rsid w:val="00F848C4"/>
    <w:rsid w:val="00F86CF0"/>
    <w:rsid w:val="00F92432"/>
    <w:rsid w:val="00F92C5F"/>
    <w:rsid w:val="00FA110C"/>
    <w:rsid w:val="00FA2BF6"/>
    <w:rsid w:val="00FA30F5"/>
    <w:rsid w:val="00FA3AC9"/>
    <w:rsid w:val="00FB1FD5"/>
    <w:rsid w:val="00FB4C96"/>
    <w:rsid w:val="00FC1322"/>
    <w:rsid w:val="00FC7295"/>
    <w:rsid w:val="00FD26D9"/>
    <w:rsid w:val="00FD2F69"/>
    <w:rsid w:val="00FE0D6F"/>
    <w:rsid w:val="00FE5A0B"/>
    <w:rsid w:val="00FE70A8"/>
    <w:rsid w:val="00FF0D46"/>
    <w:rsid w:val="00FF19CC"/>
    <w:rsid w:val="00FF21E3"/>
    <w:rsid w:val="00FF58F6"/>
    <w:rsid w:val="00FF60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4594DF8B-E00B-4997-920C-41CBE3F49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utoRedefine/>
    <w:qFormat/>
    <w:rsid w:val="00577508"/>
    <w:pPr>
      <w:jc w:val="both"/>
    </w:pPr>
    <w:rPr>
      <w:rFonts w:ascii="Arial" w:hAnsi="Arial" w:cs="Arial"/>
      <w:b/>
      <w:noProof/>
      <w:sz w:val="22"/>
      <w:szCs w:val="22"/>
      <w:lang w:val="es-CO" w:eastAsia="es-CO"/>
    </w:rPr>
  </w:style>
  <w:style w:type="paragraph" w:styleId="Ttulo1">
    <w:name w:val="heading 1"/>
    <w:basedOn w:val="Normal"/>
    <w:next w:val="Normal"/>
    <w:qFormat/>
    <w:rsid w:val="005421B4"/>
    <w:pPr>
      <w:keepNext/>
      <w:numPr>
        <w:numId w:val="1"/>
      </w:numPr>
      <w:spacing w:before="240" w:after="60"/>
      <w:outlineLvl w:val="0"/>
    </w:pPr>
    <w:rPr>
      <w:b w:val="0"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8D3F71"/>
    <w:pPr>
      <w:keepNext/>
      <w:numPr>
        <w:ilvl w:val="1"/>
        <w:numId w:val="1"/>
      </w:numPr>
      <w:spacing w:before="240" w:after="60"/>
      <w:outlineLvl w:val="1"/>
    </w:pPr>
    <w:rPr>
      <w:b w:val="0"/>
      <w:bCs/>
      <w:i/>
      <w:iCs/>
      <w:sz w:val="28"/>
    </w:rPr>
  </w:style>
  <w:style w:type="paragraph" w:styleId="Ttulo3">
    <w:name w:val="heading 3"/>
    <w:basedOn w:val="Normal"/>
    <w:next w:val="Normal"/>
    <w:qFormat/>
    <w:rsid w:val="008D3F71"/>
    <w:pPr>
      <w:keepNext/>
      <w:numPr>
        <w:ilvl w:val="2"/>
        <w:numId w:val="1"/>
      </w:numPr>
      <w:spacing w:before="240" w:after="60"/>
      <w:outlineLvl w:val="2"/>
    </w:pPr>
    <w:rPr>
      <w:b w:val="0"/>
      <w:bCs/>
      <w:sz w:val="26"/>
      <w:szCs w:val="26"/>
    </w:rPr>
  </w:style>
  <w:style w:type="paragraph" w:styleId="Ttulo4">
    <w:name w:val="heading 4"/>
    <w:basedOn w:val="Normal"/>
    <w:next w:val="Normal"/>
    <w:qFormat/>
    <w:rsid w:val="008D3F71"/>
    <w:pPr>
      <w:keepNext/>
      <w:numPr>
        <w:ilvl w:val="3"/>
        <w:numId w:val="1"/>
      </w:numPr>
      <w:spacing w:before="240" w:after="60"/>
      <w:outlineLvl w:val="3"/>
    </w:pPr>
    <w:rPr>
      <w:rFonts w:ascii="Times New Roman" w:hAnsi="Times New Roman" w:cs="Times New Roman"/>
      <w:b w:val="0"/>
      <w:bCs/>
      <w:sz w:val="28"/>
    </w:rPr>
  </w:style>
  <w:style w:type="paragraph" w:styleId="Ttulo5">
    <w:name w:val="heading 5"/>
    <w:basedOn w:val="Normal"/>
    <w:next w:val="Normal"/>
    <w:qFormat/>
    <w:rsid w:val="008D3F71"/>
    <w:pPr>
      <w:numPr>
        <w:ilvl w:val="4"/>
        <w:numId w:val="1"/>
      </w:numPr>
      <w:spacing w:before="240" w:after="60"/>
      <w:outlineLvl w:val="4"/>
    </w:pPr>
    <w:rPr>
      <w:b w:val="0"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8D3F71"/>
    <w:pPr>
      <w:numPr>
        <w:ilvl w:val="5"/>
        <w:numId w:val="1"/>
      </w:numPr>
      <w:spacing w:before="240" w:after="60"/>
      <w:outlineLvl w:val="5"/>
    </w:pPr>
    <w:rPr>
      <w:rFonts w:ascii="Times New Roman" w:hAnsi="Times New Roman" w:cs="Times New Roman"/>
      <w:b w:val="0"/>
      <w:bCs/>
    </w:rPr>
  </w:style>
  <w:style w:type="paragraph" w:styleId="Ttulo7">
    <w:name w:val="heading 7"/>
    <w:basedOn w:val="Normal"/>
    <w:next w:val="Normal"/>
    <w:qFormat/>
    <w:rsid w:val="008D3F71"/>
    <w:pPr>
      <w:numPr>
        <w:ilvl w:val="6"/>
        <w:numId w:val="1"/>
      </w:numPr>
      <w:spacing w:before="240" w:after="60"/>
      <w:outlineLvl w:val="6"/>
    </w:pPr>
    <w:rPr>
      <w:rFonts w:ascii="Times New Roman" w:hAnsi="Times New Roman" w:cs="Times New Roman"/>
      <w:sz w:val="24"/>
      <w:szCs w:val="24"/>
    </w:rPr>
  </w:style>
  <w:style w:type="paragraph" w:styleId="Ttulo8">
    <w:name w:val="heading 8"/>
    <w:basedOn w:val="Normal"/>
    <w:next w:val="Normal"/>
    <w:qFormat/>
    <w:rsid w:val="008D3F71"/>
    <w:pPr>
      <w:numPr>
        <w:ilvl w:val="7"/>
        <w:numId w:val="1"/>
      </w:numPr>
      <w:spacing w:before="240" w:after="60"/>
      <w:outlineLvl w:val="7"/>
    </w:pPr>
    <w:rPr>
      <w:rFonts w:ascii="Times New Roman" w:hAnsi="Times New Roman" w:cs="Times New Roman"/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8D3F71"/>
    <w:pPr>
      <w:numPr>
        <w:ilvl w:val="8"/>
        <w:numId w:val="1"/>
      </w:numPr>
      <w:spacing w:before="240" w:after="60"/>
      <w:outlineLvl w:val="8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78232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autoRedefine/>
    <w:uiPriority w:val="99"/>
    <w:rsid w:val="005630FD"/>
    <w:pPr>
      <w:tabs>
        <w:tab w:val="center" w:pos="4252"/>
        <w:tab w:val="right" w:pos="8504"/>
      </w:tabs>
    </w:pPr>
    <w:rPr>
      <w:rFonts w:cs="Times New Roman"/>
      <w:sz w:val="15"/>
      <w:szCs w:val="15"/>
    </w:rPr>
  </w:style>
  <w:style w:type="character" w:customStyle="1" w:styleId="Encabezado1">
    <w:name w:val="Encabezado 1"/>
    <w:rsid w:val="008F28F3"/>
    <w:rPr>
      <w:rFonts w:ascii="Arial" w:hAnsi="Arial"/>
      <w:b/>
      <w:sz w:val="32"/>
    </w:rPr>
  </w:style>
  <w:style w:type="paragraph" w:customStyle="1" w:styleId="TituloGrillaEncabezado">
    <w:name w:val="Titulo Grilla Encabezado"/>
    <w:basedOn w:val="Normal"/>
    <w:rsid w:val="005421B4"/>
    <w:rPr>
      <w:b w:val="0"/>
    </w:rPr>
  </w:style>
  <w:style w:type="character" w:styleId="Nmerodepgina">
    <w:name w:val="page number"/>
    <w:autoRedefine/>
    <w:uiPriority w:val="99"/>
    <w:rsid w:val="005421B4"/>
    <w:rPr>
      <w:sz w:val="20"/>
    </w:rPr>
  </w:style>
  <w:style w:type="character" w:styleId="Hipervnculo">
    <w:name w:val="Hyperlink"/>
    <w:uiPriority w:val="99"/>
    <w:rsid w:val="005421B4"/>
    <w:rPr>
      <w:color w:val="0000FF"/>
      <w:u w:val="single"/>
    </w:rPr>
  </w:style>
  <w:style w:type="table" w:styleId="Tablaconcuadrcula">
    <w:name w:val="Table Grid"/>
    <w:basedOn w:val="Tablanormal"/>
    <w:rsid w:val="0092619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rCarCar">
    <w:name w:val="Car Car Car"/>
    <w:basedOn w:val="Normal"/>
    <w:rsid w:val="008D3F71"/>
    <w:pPr>
      <w:spacing w:after="160" w:line="240" w:lineRule="exact"/>
    </w:pPr>
    <w:rPr>
      <w:rFonts w:ascii="Verdana" w:hAnsi="Verdana" w:cs="Times New Roman"/>
      <w:szCs w:val="20"/>
      <w:lang w:val="en-US" w:eastAsia="en-US"/>
    </w:rPr>
  </w:style>
  <w:style w:type="paragraph" w:styleId="TDC1">
    <w:name w:val="toc 1"/>
    <w:basedOn w:val="Normal"/>
    <w:next w:val="Normal"/>
    <w:autoRedefine/>
    <w:uiPriority w:val="39"/>
    <w:qFormat/>
    <w:rsid w:val="00456E1E"/>
  </w:style>
  <w:style w:type="paragraph" w:styleId="TDC2">
    <w:name w:val="toc 2"/>
    <w:basedOn w:val="Normal"/>
    <w:next w:val="Normal"/>
    <w:autoRedefine/>
    <w:uiPriority w:val="39"/>
    <w:qFormat/>
    <w:rsid w:val="00456E1E"/>
    <w:pPr>
      <w:ind w:left="200"/>
    </w:pPr>
  </w:style>
  <w:style w:type="paragraph" w:styleId="TDC3">
    <w:name w:val="toc 3"/>
    <w:basedOn w:val="Normal"/>
    <w:next w:val="Normal"/>
    <w:autoRedefine/>
    <w:uiPriority w:val="39"/>
    <w:qFormat/>
    <w:rsid w:val="00456E1E"/>
    <w:pPr>
      <w:ind w:left="400"/>
    </w:pPr>
  </w:style>
  <w:style w:type="paragraph" w:styleId="Sangra2detindependiente">
    <w:name w:val="Body Text Indent 2"/>
    <w:basedOn w:val="Normal"/>
    <w:rsid w:val="00336B88"/>
    <w:pPr>
      <w:spacing w:before="120"/>
      <w:ind w:left="426"/>
    </w:pPr>
    <w:rPr>
      <w:szCs w:val="20"/>
      <w:lang w:val="es-AR"/>
    </w:rPr>
  </w:style>
  <w:style w:type="paragraph" w:styleId="HTMLconformatoprevio">
    <w:name w:val="HTML Preformatted"/>
    <w:basedOn w:val="Normal"/>
    <w:rsid w:val="009275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Wingdings"/>
      <w:szCs w:val="20"/>
      <w:lang w:val="en-US" w:eastAsia="en-US"/>
    </w:rPr>
  </w:style>
  <w:style w:type="paragraph" w:styleId="Textodeglobo">
    <w:name w:val="Balloon Text"/>
    <w:basedOn w:val="Normal"/>
    <w:semiHidden/>
    <w:rsid w:val="00605D4E"/>
    <w:rPr>
      <w:rFonts w:ascii="Tahoma" w:hAnsi="Tahoma" w:cs="Tahoma"/>
      <w:sz w:val="16"/>
      <w:szCs w:val="16"/>
    </w:rPr>
  </w:style>
  <w:style w:type="paragraph" w:customStyle="1" w:styleId="CarCarCarCarCarCar">
    <w:name w:val="Car Car Car Car Car Car"/>
    <w:basedOn w:val="Normal"/>
    <w:rsid w:val="000531B7"/>
    <w:pPr>
      <w:spacing w:after="160" w:line="240" w:lineRule="exact"/>
    </w:pPr>
    <w:rPr>
      <w:rFonts w:ascii="Verdana" w:hAnsi="Verdana" w:cs="Times New Roman"/>
      <w:szCs w:val="20"/>
      <w:lang w:val="en-US" w:eastAsia="en-US"/>
    </w:rPr>
  </w:style>
  <w:style w:type="paragraph" w:customStyle="1" w:styleId="CarCarCar1CarCarCarCarCarCar">
    <w:name w:val="Car Car Car1 Car Car Car Car Car Car"/>
    <w:basedOn w:val="Normal"/>
    <w:rsid w:val="00A46372"/>
    <w:pPr>
      <w:spacing w:after="160" w:line="240" w:lineRule="exact"/>
    </w:pPr>
    <w:rPr>
      <w:rFonts w:ascii="Verdana" w:hAnsi="Verdana" w:cs="Times New Roman"/>
      <w:szCs w:val="20"/>
      <w:lang w:val="en-US" w:eastAsia="en-US"/>
    </w:rPr>
  </w:style>
  <w:style w:type="character" w:styleId="Refdecomentario">
    <w:name w:val="annotation reference"/>
    <w:rsid w:val="00297FEC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297FEC"/>
    <w:rPr>
      <w:rFonts w:cs="Times New Roman"/>
      <w:szCs w:val="20"/>
    </w:rPr>
  </w:style>
  <w:style w:type="character" w:customStyle="1" w:styleId="TextocomentarioCar">
    <w:name w:val="Texto comentario Car"/>
    <w:link w:val="Textocomentario"/>
    <w:rsid w:val="00297FEC"/>
    <w:rPr>
      <w:rFonts w:ascii="Arial" w:hAnsi="Arial" w:cs="Arial"/>
    </w:rPr>
  </w:style>
  <w:style w:type="paragraph" w:styleId="Asuntodelcomentario">
    <w:name w:val="annotation subject"/>
    <w:basedOn w:val="Textocomentario"/>
    <w:next w:val="Textocomentario"/>
    <w:link w:val="AsuntodelcomentarioCar"/>
    <w:rsid w:val="00297FEC"/>
    <w:rPr>
      <w:b w:val="0"/>
      <w:bCs/>
    </w:rPr>
  </w:style>
  <w:style w:type="character" w:customStyle="1" w:styleId="AsuntodelcomentarioCar">
    <w:name w:val="Asunto del comentario Car"/>
    <w:link w:val="Asuntodelcomentario"/>
    <w:rsid w:val="00297FEC"/>
    <w:rPr>
      <w:rFonts w:ascii="Arial" w:hAnsi="Arial" w:cs="Arial"/>
      <w:b/>
      <w:bCs/>
    </w:rPr>
  </w:style>
  <w:style w:type="character" w:styleId="Textoennegrita">
    <w:name w:val="Strong"/>
    <w:qFormat/>
    <w:rsid w:val="008016CD"/>
    <w:rPr>
      <w:b/>
      <w:bCs/>
    </w:rPr>
  </w:style>
  <w:style w:type="paragraph" w:styleId="Puesto">
    <w:name w:val="Title"/>
    <w:basedOn w:val="Normal"/>
    <w:next w:val="Normal"/>
    <w:link w:val="PuestoCar"/>
    <w:qFormat/>
    <w:rsid w:val="00675DB9"/>
    <w:pPr>
      <w:spacing w:before="240" w:after="60"/>
      <w:jc w:val="center"/>
      <w:outlineLvl w:val="0"/>
    </w:pPr>
    <w:rPr>
      <w:rFonts w:ascii="Cambria" w:hAnsi="Cambria" w:cs="Times New Roman"/>
      <w:b w:val="0"/>
      <w:bCs/>
      <w:kern w:val="28"/>
      <w:sz w:val="32"/>
      <w:szCs w:val="32"/>
    </w:rPr>
  </w:style>
  <w:style w:type="character" w:customStyle="1" w:styleId="PuestoCar">
    <w:name w:val="Puesto Car"/>
    <w:link w:val="Puesto"/>
    <w:rsid w:val="00675DB9"/>
    <w:rPr>
      <w:rFonts w:ascii="Cambria" w:eastAsia="Times New Roman" w:hAnsi="Cambria" w:cs="Times New Roman"/>
      <w:b/>
      <w:bCs/>
      <w:kern w:val="28"/>
      <w:sz w:val="32"/>
      <w:szCs w:val="32"/>
      <w:lang w:val="es-ES" w:eastAsia="es-ES"/>
    </w:rPr>
  </w:style>
  <w:style w:type="paragraph" w:styleId="Prrafodelista">
    <w:name w:val="List Paragraph"/>
    <w:basedOn w:val="Normal"/>
    <w:uiPriority w:val="34"/>
    <w:qFormat/>
    <w:rsid w:val="00675DB9"/>
    <w:pPr>
      <w:ind w:left="720"/>
      <w:contextualSpacing/>
    </w:pPr>
    <w:rPr>
      <w:szCs w:val="20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2C479D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eastAsia="en-US"/>
    </w:rPr>
  </w:style>
  <w:style w:type="paragraph" w:customStyle="1" w:styleId="TextodeGua">
    <w:name w:val="Texto de Guía"/>
    <w:basedOn w:val="Normal"/>
    <w:link w:val="TextodeGuaCar"/>
    <w:uiPriority w:val="99"/>
    <w:rsid w:val="00627B5A"/>
    <w:rPr>
      <w:rFonts w:cs="Times New Roman"/>
      <w:color w:val="0000FF"/>
      <w:szCs w:val="20"/>
    </w:rPr>
  </w:style>
  <w:style w:type="character" w:customStyle="1" w:styleId="TextodeGuaCar">
    <w:name w:val="Texto de Guía Car"/>
    <w:link w:val="TextodeGua"/>
    <w:uiPriority w:val="99"/>
    <w:locked/>
    <w:rsid w:val="00627B5A"/>
    <w:rPr>
      <w:rFonts w:ascii="Arial" w:hAnsi="Arial" w:cs="Arial"/>
      <w:color w:val="0000FF"/>
      <w:lang w:val="es-ES" w:eastAsia="es-ES"/>
    </w:rPr>
  </w:style>
  <w:style w:type="character" w:customStyle="1" w:styleId="PiedepginaCar">
    <w:name w:val="Pie de página Car"/>
    <w:link w:val="Piedepgina"/>
    <w:uiPriority w:val="99"/>
    <w:rsid w:val="00627B5A"/>
    <w:rPr>
      <w:rFonts w:ascii="Arial" w:hAnsi="Arial" w:cs="Arial"/>
      <w:sz w:val="15"/>
      <w:szCs w:val="15"/>
      <w:lang w:val="es-ES" w:eastAsia="es-ES"/>
    </w:rPr>
  </w:style>
  <w:style w:type="character" w:styleId="Hipervnculovisitado">
    <w:name w:val="FollowedHyperlink"/>
    <w:basedOn w:val="Fuentedeprrafopredeter"/>
    <w:semiHidden/>
    <w:unhideWhenUsed/>
    <w:rsid w:val="00C30FC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97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hyperlink" Target="file:///\\dc2ttas3g3\c$\Windows" TargetMode="Externa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image" Target="media/image5.png"/><Relationship Id="rId25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hyperlink" Target="file:///\\HOSTNAME-NODO-MASTER\c$\Windows" TargetMode="External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image" Target="media/image10.png"/><Relationship Id="rId32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10" Type="http://schemas.openxmlformats.org/officeDocument/2006/relationships/webSettings" Target="webSettings.xml"/><Relationship Id="rId19" Type="http://schemas.openxmlformats.org/officeDocument/2006/relationships/image" Target="media/image7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png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Pollo\Escritorio\Sistran\Varios\Metodologia%20(Arbusos02)\Talleres\Todos\Plantillas\SisNormalGuideline_02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59408FDBAB474A9D0A10D9CA2EF905" ma:contentTypeVersion="1" ma:contentTypeDescription="Create a new document." ma:contentTypeScope="" ma:versionID="d6bc90b874c3870f4b3bf8035e9d4bb4">
  <xsd:schema xmlns:xsd="http://www.w3.org/2001/XMLSchema" xmlns:xs="http://www.w3.org/2001/XMLSchema" xmlns:p="http://schemas.microsoft.com/office/2006/metadata/properties" xmlns:ns2="a8b528c6-e534-4240-a733-8c583bbb51e7" targetNamespace="http://schemas.microsoft.com/office/2006/metadata/properties" ma:root="true" ma:fieldsID="98d8b46cc529222141c5089c6d9bd62d" ns2:_="">
    <xsd:import namespace="a8b528c6-e534-4240-a733-8c583bbb51e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b528c6-e534-4240-a733-8c583bbb51e7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Descripcio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LongProperties xmlns="http://schemas.microsoft.com/office/2006/metadata/longProperties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PersistId xmlns="a8b528c6-e534-4240-a733-8c583bbb51e7">false</_dlc_DocIdPersistId>
    <_dlc_DocId xmlns="a8b528c6-e534-4240-a733-8c583bbb51e7">P5A4A5WNKP4T-162-473</_dlc_DocId>
    <_dlc_DocIdUrl xmlns="a8b528c6-e534-4240-a733-8c583bbb51e7">
      <Url>https://sharepoint.sistran.com/pmo/_layouts/DocIdRedir.aspx?ID=P5A4A5WNKP4T-162-473</Url>
      <Description>P5A4A5WNKP4T-162-473</Description>
    </_dlc_DocIdUrl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36E0E32-868A-432A-A036-FB0EFC8576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b528c6-e534-4240-a733-8c583bbb51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A111988-7A49-40C6-BE6C-5433E95D65F0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097B5577-4B58-45E3-A2D3-AE5949987284}">
  <ds:schemaRefs>
    <ds:schemaRef ds:uri="http://schemas.microsoft.com/office/2006/metadata/properties"/>
    <ds:schemaRef ds:uri="http://schemas.microsoft.com/office/infopath/2007/PartnerControls"/>
    <ds:schemaRef ds:uri="a8b528c6-e534-4240-a733-8c583bbb51e7"/>
  </ds:schemaRefs>
</ds:datastoreItem>
</file>

<file path=customXml/itemProps4.xml><?xml version="1.0" encoding="utf-8"?>
<ds:datastoreItem xmlns:ds="http://schemas.openxmlformats.org/officeDocument/2006/customXml" ds:itemID="{FECD5E75-C194-4AF5-8DF8-E36A64329A9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1AB743B9-A99D-4A69-82A0-114830544705}">
  <ds:schemaRefs>
    <ds:schemaRef ds:uri="http://schemas.microsoft.com/sharepoint/events"/>
  </ds:schemaRefs>
</ds:datastoreItem>
</file>

<file path=customXml/itemProps6.xml><?xml version="1.0" encoding="utf-8"?>
<ds:datastoreItem xmlns:ds="http://schemas.openxmlformats.org/officeDocument/2006/customXml" ds:itemID="{4DF718E8-6A95-4A7F-A7F5-F476F7567D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SisNormalGuideline_02</Template>
  <TotalTime>5415</TotalTime>
  <Pages>7</Pages>
  <Words>671</Words>
  <Characters>3695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Pruebas del Desarrollador</vt:lpstr>
    </vt:vector>
  </TitlesOfParts>
  <Company>Sistran Consultores S.A.</Company>
  <LinksUpToDate>false</LinksUpToDate>
  <CharactersWithSpaces>4358</CharactersWithSpaces>
  <SharedDoc>false</SharedDoc>
  <HLinks>
    <vt:vector size="54" baseType="variant">
      <vt:variant>
        <vt:i4>1900604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_Toc352843940</vt:lpwstr>
      </vt:variant>
      <vt:variant>
        <vt:i4>1703996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_Toc352843939</vt:lpwstr>
      </vt:variant>
      <vt:variant>
        <vt:i4>1703996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_Toc352843938</vt:lpwstr>
      </vt:variant>
      <vt:variant>
        <vt:i4>1703996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_Toc352843937</vt:lpwstr>
      </vt:variant>
      <vt:variant>
        <vt:i4>1703996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_Toc352843936</vt:lpwstr>
      </vt:variant>
      <vt:variant>
        <vt:i4>1703996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_Toc352843935</vt:lpwstr>
      </vt:variant>
      <vt:variant>
        <vt:i4>1703996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_Toc352843934</vt:lpwstr>
      </vt:variant>
      <vt:variant>
        <vt:i4>1703996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_Toc352843933</vt:lpwstr>
      </vt:variant>
      <vt:variant>
        <vt:i4>1703996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_Toc352843932</vt:lpwstr>
      </vt:variant>
    </vt:vector>
  </HLinks>
  <HyperlinksChanged>true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Pruebas del Desarrollador</dc:title>
  <dc:creator>Pollo</dc:creator>
  <cp:lastModifiedBy>JULIE PAULIN MALDONADO MILLON</cp:lastModifiedBy>
  <cp:revision>38</cp:revision>
  <dcterms:created xsi:type="dcterms:W3CDTF">2017-08-04T21:13:00Z</dcterms:created>
  <dcterms:modified xsi:type="dcterms:W3CDTF">2019-10-10T21:50:00Z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0x0101001C59408FDBAB474A9D0A10D9CA2EF905</vt:lpwstr>
  </property>
  <property fmtid="{D5CDD505-2E9C-101B-9397-08002B2CF9AE}" pid="3" name="ContentType">
    <vt:lpwstr>Document</vt:lpwstr>
  </property>
  <property fmtid="{D5CDD505-2E9C-101B-9397-08002B2CF9AE}" pid="4" name="display_urn:schemas-microsoft-com:office:office#Editor">
    <vt:lpwstr>Gabriel Mileto</vt:lpwstr>
  </property>
  <property fmtid="{D5CDD505-2E9C-101B-9397-08002B2CF9AE}" pid="5" name="xd_Signature">
    <vt:lpwstr/>
  </property>
  <property fmtid="{D5CDD505-2E9C-101B-9397-08002B2CF9AE}" pid="6" name="display_urn:schemas-microsoft-com:office:office#Author">
    <vt:lpwstr>Gabriel Mileto</vt:lpwstr>
  </property>
  <property fmtid="{D5CDD505-2E9C-101B-9397-08002B2CF9AE}" pid="7" name="TemplateUrl">
    <vt:lpwstr/>
  </property>
  <property fmtid="{D5CDD505-2E9C-101B-9397-08002B2CF9AE}" pid="8" name="xd_ProgID">
    <vt:lpwstr/>
  </property>
  <property fmtid="{D5CDD505-2E9C-101B-9397-08002B2CF9AE}" pid="9" name="_dlc_DocId">
    <vt:lpwstr>P5A4A5WNKP4T-162-473</vt:lpwstr>
  </property>
  <property fmtid="{D5CDD505-2E9C-101B-9397-08002B2CF9AE}" pid="10" name="_dlc_DocIdItemGuid">
    <vt:lpwstr>b7d3ac12-a625-47db-845b-9002a32f379f</vt:lpwstr>
  </property>
  <property fmtid="{D5CDD505-2E9C-101B-9397-08002B2CF9AE}" pid="11" name="_dlc_DocIdUrl">
    <vt:lpwstr>https://sharepoint.sistran.com/pmo/_layouts/DocIdRedir.aspx?ID=P5A4A5WNKP4T-162-473, P5A4A5WNKP4T-162-473</vt:lpwstr>
  </property>
  <property fmtid="{D5CDD505-2E9C-101B-9397-08002B2CF9AE}" pid="12" name="Order">
    <vt:r8>47300</vt:r8>
  </property>
  <property fmtid="{D5CDD505-2E9C-101B-9397-08002B2CF9AE}" pid="13" name="_dlc_DocIdPersistId">
    <vt:lpwstr>1</vt:lpwstr>
  </property>
</Properties>
</file>