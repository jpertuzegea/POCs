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5DB9" w:rsidRPr="006613EA" w:rsidRDefault="005479C4" w:rsidP="00577508">
      <w:pPr>
        <w:rPr>
          <w:rStyle w:val="Encabezado1"/>
          <w:noProof w:val="0"/>
        </w:rPr>
      </w:pPr>
      <w:r w:rsidRPr="006613EA">
        <w:rPr>
          <w:rStyle w:val="Encabezado1"/>
          <w:noProof w:val="0"/>
        </w:rPr>
        <w:t xml:space="preserve"> </w:t>
      </w:r>
      <w:r w:rsidR="00675DB9" w:rsidRPr="006613EA">
        <w:rPr>
          <w:rStyle w:val="Encabezado1"/>
          <w:noProof w:val="0"/>
        </w:rPr>
        <w:t xml:space="preserve">Título: </w:t>
      </w:r>
      <w:r w:rsidR="00675DB9" w:rsidRPr="006613EA">
        <w:rPr>
          <w:rStyle w:val="Encabezado1"/>
          <w:noProof w:val="0"/>
        </w:rPr>
        <w:tab/>
      </w:r>
      <w:r w:rsidR="00675DB9" w:rsidRPr="006613EA">
        <w:rPr>
          <w:rStyle w:val="Encabezado1"/>
          <w:noProof w:val="0"/>
        </w:rPr>
        <w:tab/>
      </w:r>
      <w:r w:rsidR="00E976E2" w:rsidRPr="006613EA">
        <w:rPr>
          <w:rStyle w:val="Encabezado1"/>
          <w:noProof w:val="0"/>
        </w:rPr>
        <w:t xml:space="preserve">Manual de </w:t>
      </w:r>
      <w:r w:rsidR="00C30FC4" w:rsidRPr="006613EA">
        <w:rPr>
          <w:rStyle w:val="Encabezado1"/>
          <w:noProof w:val="0"/>
        </w:rPr>
        <w:t xml:space="preserve">Instalación </w:t>
      </w:r>
      <w:r w:rsidR="00F41763" w:rsidRPr="006613EA">
        <w:rPr>
          <w:rStyle w:val="Encabezado1"/>
          <w:noProof w:val="0"/>
        </w:rPr>
        <w:t>RabbitMQ</w:t>
      </w:r>
    </w:p>
    <w:p w:rsidR="00675DB9" w:rsidRPr="006613EA" w:rsidRDefault="00675DB9" w:rsidP="00577508">
      <w:pPr>
        <w:rPr>
          <w:rStyle w:val="Encabezado1"/>
          <w:noProof w:val="0"/>
        </w:rPr>
      </w:pPr>
    </w:p>
    <w:p w:rsidR="00675DB9" w:rsidRPr="006613EA" w:rsidRDefault="00675DB9" w:rsidP="00577508">
      <w:pPr>
        <w:rPr>
          <w:rStyle w:val="Encabezado1"/>
          <w:noProof w:val="0"/>
        </w:rPr>
      </w:pPr>
      <w:r w:rsidRPr="006613EA">
        <w:rPr>
          <w:rStyle w:val="Encabezado1"/>
          <w:noProof w:val="0"/>
        </w:rPr>
        <w:t xml:space="preserve">Compañía: </w:t>
      </w:r>
      <w:r w:rsidRPr="006613EA">
        <w:rPr>
          <w:rStyle w:val="Encabezado1"/>
          <w:noProof w:val="0"/>
        </w:rPr>
        <w:tab/>
      </w:r>
      <w:r w:rsidR="005479C4" w:rsidRPr="006613EA">
        <w:rPr>
          <w:rStyle w:val="Encabezado1"/>
          <w:noProof w:val="0"/>
        </w:rPr>
        <w:t>Sistran</w:t>
      </w:r>
    </w:p>
    <w:p w:rsidR="00675DB9" w:rsidRPr="006613EA" w:rsidRDefault="00675DB9" w:rsidP="00577508">
      <w:pPr>
        <w:rPr>
          <w:rStyle w:val="Encabezado1"/>
          <w:noProof w:val="0"/>
        </w:rPr>
      </w:pPr>
    </w:p>
    <w:p w:rsidR="00675DB9" w:rsidRPr="006613EA" w:rsidRDefault="00675DB9" w:rsidP="00577508">
      <w:pPr>
        <w:rPr>
          <w:rStyle w:val="Encabezado1"/>
          <w:noProof w:val="0"/>
        </w:rPr>
      </w:pPr>
      <w:r w:rsidRPr="006613EA">
        <w:rPr>
          <w:rStyle w:val="Encabezado1"/>
          <w:noProof w:val="0"/>
        </w:rPr>
        <w:t xml:space="preserve">Proyecto: </w:t>
      </w:r>
      <w:r w:rsidRPr="006613EA">
        <w:rPr>
          <w:rStyle w:val="Encabezado1"/>
          <w:noProof w:val="0"/>
        </w:rPr>
        <w:tab/>
      </w:r>
      <w:r w:rsidR="00FB1FD5" w:rsidRPr="006613EA">
        <w:rPr>
          <w:rStyle w:val="Encabezado1"/>
          <w:noProof w:val="0"/>
        </w:rPr>
        <w:t xml:space="preserve">Proyecto </w:t>
      </w:r>
      <w:r w:rsidR="003C294B" w:rsidRPr="006613EA">
        <w:rPr>
          <w:rStyle w:val="Encabezado1"/>
          <w:noProof w:val="0"/>
        </w:rPr>
        <w:t xml:space="preserve">SISE3G </w:t>
      </w:r>
      <w:r w:rsidR="00FB1FD5" w:rsidRPr="006613EA">
        <w:rPr>
          <w:rStyle w:val="Encabezado1"/>
          <w:noProof w:val="0"/>
        </w:rPr>
        <w:t>R2-</w:t>
      </w:r>
      <w:r w:rsidR="003C294B" w:rsidRPr="006613EA">
        <w:rPr>
          <w:rStyle w:val="Encabezado1"/>
          <w:noProof w:val="0"/>
        </w:rPr>
        <w:t xml:space="preserve"> AXA </w:t>
      </w:r>
      <w:r w:rsidR="00FB1FD5" w:rsidRPr="006613EA">
        <w:rPr>
          <w:rStyle w:val="Encabezado1"/>
          <w:noProof w:val="0"/>
        </w:rPr>
        <w:t>Colpatria</w:t>
      </w:r>
    </w:p>
    <w:p w:rsidR="00675DB9" w:rsidRPr="006613EA" w:rsidRDefault="00675DB9" w:rsidP="00577508">
      <w:pPr>
        <w:rPr>
          <w:rStyle w:val="Encabezado1"/>
          <w:noProof w:val="0"/>
        </w:rPr>
      </w:pPr>
    </w:p>
    <w:p w:rsidR="00675DB9" w:rsidRPr="006613EA" w:rsidRDefault="00675DB9" w:rsidP="00577508">
      <w:pPr>
        <w:rPr>
          <w:rStyle w:val="Encabezado1"/>
          <w:noProof w:val="0"/>
        </w:rPr>
      </w:pPr>
      <w:r w:rsidRPr="006613EA">
        <w:rPr>
          <w:rStyle w:val="Encabezado1"/>
          <w:noProof w:val="0"/>
        </w:rPr>
        <w:t>Revisiones</w:t>
      </w:r>
      <w:r w:rsidRPr="006613EA">
        <w:rPr>
          <w:b w:val="0"/>
          <w:noProof w:val="0"/>
          <w:szCs w:val="32"/>
        </w:rPr>
        <w:t>:</w:t>
      </w:r>
    </w:p>
    <w:p w:rsidR="00675DB9" w:rsidRPr="006613EA" w:rsidRDefault="00675DB9" w:rsidP="00577508">
      <w:pPr>
        <w:rPr>
          <w:b w:val="0"/>
          <w:noProof w:val="0"/>
        </w:rPr>
      </w:pPr>
    </w:p>
    <w:tbl>
      <w:tblPr>
        <w:tblW w:w="9781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88"/>
        <w:gridCol w:w="1009"/>
        <w:gridCol w:w="1479"/>
        <w:gridCol w:w="2503"/>
        <w:gridCol w:w="1418"/>
        <w:gridCol w:w="868"/>
        <w:gridCol w:w="1116"/>
      </w:tblGrid>
      <w:tr w:rsidR="00675DB9" w:rsidRPr="006613EA" w:rsidTr="00C30FC4">
        <w:trPr>
          <w:cantSplit/>
          <w:trHeight w:val="278"/>
        </w:trPr>
        <w:tc>
          <w:tcPr>
            <w:tcW w:w="1388" w:type="dxa"/>
            <w:vMerge w:val="restart"/>
            <w:shd w:val="clear" w:color="auto" w:fill="E0E0E0"/>
            <w:vAlign w:val="center"/>
          </w:tcPr>
          <w:p w:rsidR="00675DB9" w:rsidRPr="006613EA" w:rsidRDefault="00675DB9" w:rsidP="00577508">
            <w:pPr>
              <w:rPr>
                <w:b w:val="0"/>
                <w:noProof w:val="0"/>
              </w:rPr>
            </w:pPr>
            <w:r w:rsidRPr="006613EA">
              <w:rPr>
                <w:b w:val="0"/>
                <w:noProof w:val="0"/>
              </w:rPr>
              <w:t>Fecha</w:t>
            </w:r>
          </w:p>
        </w:tc>
        <w:tc>
          <w:tcPr>
            <w:tcW w:w="1009" w:type="dxa"/>
            <w:vMerge w:val="restart"/>
            <w:shd w:val="clear" w:color="auto" w:fill="E0E0E0"/>
            <w:vAlign w:val="center"/>
          </w:tcPr>
          <w:p w:rsidR="00675DB9" w:rsidRPr="006613EA" w:rsidRDefault="00675DB9" w:rsidP="00577508">
            <w:pPr>
              <w:rPr>
                <w:b w:val="0"/>
                <w:noProof w:val="0"/>
              </w:rPr>
            </w:pPr>
            <w:r w:rsidRPr="006613EA">
              <w:rPr>
                <w:b w:val="0"/>
                <w:noProof w:val="0"/>
              </w:rPr>
              <w:t>Versión</w:t>
            </w:r>
          </w:p>
        </w:tc>
        <w:tc>
          <w:tcPr>
            <w:tcW w:w="1479" w:type="dxa"/>
            <w:vMerge w:val="restart"/>
            <w:shd w:val="clear" w:color="auto" w:fill="E0E0E0"/>
            <w:vAlign w:val="center"/>
          </w:tcPr>
          <w:p w:rsidR="00675DB9" w:rsidRPr="006613EA" w:rsidRDefault="00675DB9" w:rsidP="00577508">
            <w:pPr>
              <w:rPr>
                <w:b w:val="0"/>
                <w:noProof w:val="0"/>
              </w:rPr>
            </w:pPr>
            <w:r w:rsidRPr="006613EA">
              <w:rPr>
                <w:b w:val="0"/>
                <w:noProof w:val="0"/>
              </w:rPr>
              <w:t>Autor</w:t>
            </w:r>
          </w:p>
        </w:tc>
        <w:tc>
          <w:tcPr>
            <w:tcW w:w="2503" w:type="dxa"/>
            <w:vMerge w:val="restart"/>
            <w:shd w:val="clear" w:color="auto" w:fill="E0E0E0"/>
            <w:vAlign w:val="center"/>
          </w:tcPr>
          <w:p w:rsidR="00675DB9" w:rsidRPr="006613EA" w:rsidRDefault="00675DB9" w:rsidP="00577508">
            <w:pPr>
              <w:rPr>
                <w:b w:val="0"/>
                <w:noProof w:val="0"/>
              </w:rPr>
            </w:pPr>
            <w:r w:rsidRPr="006613EA">
              <w:rPr>
                <w:b w:val="0"/>
                <w:noProof w:val="0"/>
              </w:rPr>
              <w:t>Comentario</w:t>
            </w:r>
          </w:p>
        </w:tc>
        <w:tc>
          <w:tcPr>
            <w:tcW w:w="1418" w:type="dxa"/>
            <w:vMerge w:val="restart"/>
            <w:shd w:val="clear" w:color="auto" w:fill="E0E0E0"/>
            <w:vAlign w:val="center"/>
          </w:tcPr>
          <w:p w:rsidR="00675DB9" w:rsidRPr="006613EA" w:rsidRDefault="00675DB9" w:rsidP="00577508">
            <w:pPr>
              <w:rPr>
                <w:b w:val="0"/>
                <w:noProof w:val="0"/>
              </w:rPr>
            </w:pPr>
            <w:r w:rsidRPr="006613EA">
              <w:rPr>
                <w:b w:val="0"/>
                <w:noProof w:val="0"/>
              </w:rPr>
              <w:t>Estado</w:t>
            </w:r>
          </w:p>
        </w:tc>
        <w:tc>
          <w:tcPr>
            <w:tcW w:w="1984" w:type="dxa"/>
            <w:gridSpan w:val="2"/>
            <w:shd w:val="clear" w:color="auto" w:fill="E0E0E0"/>
            <w:vAlign w:val="center"/>
          </w:tcPr>
          <w:p w:rsidR="00675DB9" w:rsidRPr="006613EA" w:rsidRDefault="00675DB9" w:rsidP="00577508">
            <w:pPr>
              <w:rPr>
                <w:b w:val="0"/>
                <w:noProof w:val="0"/>
              </w:rPr>
            </w:pPr>
            <w:r w:rsidRPr="006613EA">
              <w:rPr>
                <w:b w:val="0"/>
                <w:noProof w:val="0"/>
              </w:rPr>
              <w:t>Aprobación</w:t>
            </w:r>
          </w:p>
        </w:tc>
      </w:tr>
      <w:tr w:rsidR="00675DB9" w:rsidRPr="006613EA" w:rsidTr="00C30FC4">
        <w:trPr>
          <w:cantSplit/>
          <w:trHeight w:val="277"/>
        </w:trPr>
        <w:tc>
          <w:tcPr>
            <w:tcW w:w="1388" w:type="dxa"/>
            <w:vMerge/>
            <w:shd w:val="clear" w:color="auto" w:fill="E0E0E0"/>
            <w:vAlign w:val="center"/>
          </w:tcPr>
          <w:p w:rsidR="00675DB9" w:rsidRPr="006613EA" w:rsidRDefault="00675DB9" w:rsidP="00577508">
            <w:pPr>
              <w:rPr>
                <w:b w:val="0"/>
                <w:noProof w:val="0"/>
              </w:rPr>
            </w:pPr>
          </w:p>
        </w:tc>
        <w:tc>
          <w:tcPr>
            <w:tcW w:w="1009" w:type="dxa"/>
            <w:vMerge/>
            <w:shd w:val="clear" w:color="auto" w:fill="E0E0E0"/>
            <w:vAlign w:val="center"/>
          </w:tcPr>
          <w:p w:rsidR="00675DB9" w:rsidRPr="006613EA" w:rsidRDefault="00675DB9" w:rsidP="00577508">
            <w:pPr>
              <w:rPr>
                <w:b w:val="0"/>
                <w:noProof w:val="0"/>
              </w:rPr>
            </w:pPr>
          </w:p>
        </w:tc>
        <w:tc>
          <w:tcPr>
            <w:tcW w:w="1479" w:type="dxa"/>
            <w:vMerge/>
            <w:shd w:val="clear" w:color="auto" w:fill="E0E0E0"/>
            <w:vAlign w:val="center"/>
          </w:tcPr>
          <w:p w:rsidR="00675DB9" w:rsidRPr="006613EA" w:rsidRDefault="00675DB9" w:rsidP="00577508">
            <w:pPr>
              <w:rPr>
                <w:b w:val="0"/>
                <w:noProof w:val="0"/>
              </w:rPr>
            </w:pPr>
          </w:p>
        </w:tc>
        <w:tc>
          <w:tcPr>
            <w:tcW w:w="2503" w:type="dxa"/>
            <w:vMerge/>
            <w:shd w:val="clear" w:color="auto" w:fill="E0E0E0"/>
            <w:vAlign w:val="center"/>
          </w:tcPr>
          <w:p w:rsidR="00675DB9" w:rsidRPr="006613EA" w:rsidRDefault="00675DB9" w:rsidP="00577508">
            <w:pPr>
              <w:rPr>
                <w:b w:val="0"/>
                <w:noProof w:val="0"/>
              </w:rPr>
            </w:pPr>
          </w:p>
        </w:tc>
        <w:tc>
          <w:tcPr>
            <w:tcW w:w="1418" w:type="dxa"/>
            <w:vMerge/>
            <w:shd w:val="clear" w:color="auto" w:fill="E0E0E0"/>
            <w:vAlign w:val="center"/>
          </w:tcPr>
          <w:p w:rsidR="00675DB9" w:rsidRPr="006613EA" w:rsidRDefault="00675DB9" w:rsidP="00577508">
            <w:pPr>
              <w:rPr>
                <w:b w:val="0"/>
                <w:noProof w:val="0"/>
              </w:rPr>
            </w:pPr>
          </w:p>
        </w:tc>
        <w:tc>
          <w:tcPr>
            <w:tcW w:w="868" w:type="dxa"/>
            <w:shd w:val="clear" w:color="auto" w:fill="E0E0E0"/>
            <w:vAlign w:val="center"/>
          </w:tcPr>
          <w:p w:rsidR="00675DB9" w:rsidRPr="006613EA" w:rsidRDefault="00675DB9" w:rsidP="00577508">
            <w:pPr>
              <w:rPr>
                <w:b w:val="0"/>
                <w:noProof w:val="0"/>
              </w:rPr>
            </w:pPr>
            <w:r w:rsidRPr="006613EA">
              <w:rPr>
                <w:b w:val="0"/>
                <w:noProof w:val="0"/>
              </w:rPr>
              <w:t>Fecha</w:t>
            </w:r>
          </w:p>
        </w:tc>
        <w:tc>
          <w:tcPr>
            <w:tcW w:w="1116" w:type="dxa"/>
            <w:shd w:val="clear" w:color="auto" w:fill="E0E0E0"/>
            <w:vAlign w:val="center"/>
          </w:tcPr>
          <w:p w:rsidR="00675DB9" w:rsidRPr="006613EA" w:rsidRDefault="002C2A25" w:rsidP="00577508">
            <w:pPr>
              <w:rPr>
                <w:b w:val="0"/>
                <w:noProof w:val="0"/>
              </w:rPr>
            </w:pPr>
            <w:r w:rsidRPr="006613EA">
              <w:rPr>
                <w:b w:val="0"/>
                <w:noProof w:val="0"/>
              </w:rPr>
              <w:t>Aprobado p</w:t>
            </w:r>
            <w:r w:rsidR="00675DB9" w:rsidRPr="006613EA">
              <w:rPr>
                <w:b w:val="0"/>
                <w:noProof w:val="0"/>
              </w:rPr>
              <w:t>or</w:t>
            </w:r>
          </w:p>
        </w:tc>
      </w:tr>
      <w:tr w:rsidR="00675DB9" w:rsidRPr="006613EA" w:rsidTr="00C30FC4">
        <w:tc>
          <w:tcPr>
            <w:tcW w:w="1388" w:type="dxa"/>
          </w:tcPr>
          <w:p w:rsidR="00675DB9" w:rsidRPr="006613EA" w:rsidRDefault="00F41763" w:rsidP="00577508">
            <w:pPr>
              <w:rPr>
                <w:b w:val="0"/>
                <w:noProof w:val="0"/>
              </w:rPr>
            </w:pPr>
            <w:r w:rsidRPr="006613EA">
              <w:rPr>
                <w:b w:val="0"/>
                <w:noProof w:val="0"/>
              </w:rPr>
              <w:t>04</w:t>
            </w:r>
            <w:r w:rsidR="00307201" w:rsidRPr="006613EA">
              <w:rPr>
                <w:b w:val="0"/>
                <w:noProof w:val="0"/>
              </w:rPr>
              <w:t>/0</w:t>
            </w:r>
            <w:r w:rsidRPr="006613EA">
              <w:rPr>
                <w:b w:val="0"/>
                <w:noProof w:val="0"/>
              </w:rPr>
              <w:t>8</w:t>
            </w:r>
            <w:r w:rsidR="00307201" w:rsidRPr="006613EA">
              <w:rPr>
                <w:b w:val="0"/>
                <w:noProof w:val="0"/>
              </w:rPr>
              <w:t>/2017</w:t>
            </w:r>
          </w:p>
        </w:tc>
        <w:tc>
          <w:tcPr>
            <w:tcW w:w="1009" w:type="dxa"/>
          </w:tcPr>
          <w:p w:rsidR="00675DB9" w:rsidRPr="006613EA" w:rsidRDefault="0035713E" w:rsidP="00577508">
            <w:pPr>
              <w:rPr>
                <w:b w:val="0"/>
                <w:noProof w:val="0"/>
              </w:rPr>
            </w:pPr>
            <w:r w:rsidRPr="006613EA">
              <w:rPr>
                <w:b w:val="0"/>
                <w:noProof w:val="0"/>
              </w:rPr>
              <w:t>1.0</w:t>
            </w:r>
          </w:p>
        </w:tc>
        <w:tc>
          <w:tcPr>
            <w:tcW w:w="1479" w:type="dxa"/>
          </w:tcPr>
          <w:p w:rsidR="00675DB9" w:rsidRPr="006613EA" w:rsidRDefault="00F21EBA" w:rsidP="00577508">
            <w:pPr>
              <w:rPr>
                <w:rStyle w:val="Nmerodepgina"/>
                <w:b w:val="0"/>
                <w:noProof w:val="0"/>
              </w:rPr>
            </w:pPr>
            <w:r w:rsidRPr="006613EA">
              <w:rPr>
                <w:rStyle w:val="Nmerodepgina"/>
                <w:b w:val="0"/>
                <w:noProof w:val="0"/>
              </w:rPr>
              <w:t>Jose A. Ardila S.</w:t>
            </w:r>
          </w:p>
        </w:tc>
        <w:tc>
          <w:tcPr>
            <w:tcW w:w="2503" w:type="dxa"/>
          </w:tcPr>
          <w:p w:rsidR="00675DB9" w:rsidRPr="006613EA" w:rsidRDefault="00E976E2" w:rsidP="00577508">
            <w:pPr>
              <w:rPr>
                <w:b w:val="0"/>
                <w:noProof w:val="0"/>
              </w:rPr>
            </w:pPr>
            <w:r w:rsidRPr="006613EA">
              <w:rPr>
                <w:b w:val="0"/>
                <w:noProof w:val="0"/>
              </w:rPr>
              <w:t xml:space="preserve">Manual de </w:t>
            </w:r>
            <w:r w:rsidR="00C30FC4" w:rsidRPr="006613EA">
              <w:rPr>
                <w:b w:val="0"/>
                <w:noProof w:val="0"/>
              </w:rPr>
              <w:t xml:space="preserve">Instalación </w:t>
            </w:r>
          </w:p>
          <w:p w:rsidR="00F21EBA" w:rsidRPr="006613EA" w:rsidRDefault="00F21EBA" w:rsidP="00577508">
            <w:pPr>
              <w:rPr>
                <w:b w:val="0"/>
                <w:noProof w:val="0"/>
              </w:rPr>
            </w:pPr>
            <w:r w:rsidRPr="006613EA">
              <w:rPr>
                <w:b w:val="0"/>
                <w:noProof w:val="0"/>
              </w:rPr>
              <w:t>RabbitMQ</w:t>
            </w:r>
          </w:p>
        </w:tc>
        <w:tc>
          <w:tcPr>
            <w:tcW w:w="1418" w:type="dxa"/>
          </w:tcPr>
          <w:p w:rsidR="00675DB9" w:rsidRPr="006613EA" w:rsidRDefault="00C30FC4" w:rsidP="00577508">
            <w:pPr>
              <w:rPr>
                <w:b w:val="0"/>
                <w:noProof w:val="0"/>
              </w:rPr>
            </w:pPr>
            <w:r w:rsidRPr="006613EA">
              <w:rPr>
                <w:b w:val="0"/>
                <w:noProof w:val="0"/>
              </w:rPr>
              <w:t>Versión Final</w:t>
            </w:r>
          </w:p>
        </w:tc>
        <w:tc>
          <w:tcPr>
            <w:tcW w:w="868" w:type="dxa"/>
          </w:tcPr>
          <w:p w:rsidR="00675DB9" w:rsidRPr="006613EA" w:rsidRDefault="00675DB9" w:rsidP="00577508">
            <w:pPr>
              <w:rPr>
                <w:b w:val="0"/>
                <w:noProof w:val="0"/>
              </w:rPr>
            </w:pPr>
          </w:p>
        </w:tc>
        <w:tc>
          <w:tcPr>
            <w:tcW w:w="1116" w:type="dxa"/>
          </w:tcPr>
          <w:p w:rsidR="00675DB9" w:rsidRPr="006613EA" w:rsidRDefault="00675DB9" w:rsidP="00577508">
            <w:pPr>
              <w:rPr>
                <w:b w:val="0"/>
                <w:noProof w:val="0"/>
              </w:rPr>
            </w:pPr>
          </w:p>
        </w:tc>
      </w:tr>
      <w:tr w:rsidR="001400FA" w:rsidRPr="006613EA" w:rsidTr="00C30FC4">
        <w:tc>
          <w:tcPr>
            <w:tcW w:w="1388" w:type="dxa"/>
          </w:tcPr>
          <w:p w:rsidR="001400FA" w:rsidRPr="006613EA" w:rsidRDefault="001400FA" w:rsidP="00577508">
            <w:pPr>
              <w:rPr>
                <w:b w:val="0"/>
                <w:noProof w:val="0"/>
              </w:rPr>
            </w:pPr>
            <w:r>
              <w:rPr>
                <w:b w:val="0"/>
                <w:noProof w:val="0"/>
              </w:rPr>
              <w:t>01/09/2017</w:t>
            </w:r>
          </w:p>
        </w:tc>
        <w:tc>
          <w:tcPr>
            <w:tcW w:w="1009" w:type="dxa"/>
          </w:tcPr>
          <w:p w:rsidR="001400FA" w:rsidRPr="006613EA" w:rsidRDefault="001400FA" w:rsidP="00577508">
            <w:pPr>
              <w:rPr>
                <w:b w:val="0"/>
                <w:noProof w:val="0"/>
              </w:rPr>
            </w:pPr>
            <w:r>
              <w:rPr>
                <w:b w:val="0"/>
                <w:noProof w:val="0"/>
              </w:rPr>
              <w:t>2.0</w:t>
            </w:r>
          </w:p>
        </w:tc>
        <w:tc>
          <w:tcPr>
            <w:tcW w:w="1479" w:type="dxa"/>
          </w:tcPr>
          <w:p w:rsidR="001400FA" w:rsidRPr="006613EA" w:rsidRDefault="001400FA" w:rsidP="00577508">
            <w:pPr>
              <w:rPr>
                <w:rStyle w:val="Nmerodepgina"/>
                <w:b w:val="0"/>
                <w:noProof w:val="0"/>
              </w:rPr>
            </w:pPr>
            <w:r>
              <w:rPr>
                <w:rStyle w:val="Nmerodepgina"/>
                <w:b w:val="0"/>
                <w:noProof w:val="0"/>
              </w:rPr>
              <w:t>Jhon E. Nuñez R.</w:t>
            </w:r>
          </w:p>
        </w:tc>
        <w:tc>
          <w:tcPr>
            <w:tcW w:w="2503" w:type="dxa"/>
          </w:tcPr>
          <w:p w:rsidR="001400FA" w:rsidRPr="006613EA" w:rsidRDefault="00BA6DD5" w:rsidP="00577508">
            <w:pPr>
              <w:rPr>
                <w:b w:val="0"/>
                <w:noProof w:val="0"/>
              </w:rPr>
            </w:pPr>
            <w:r>
              <w:rPr>
                <w:b w:val="0"/>
                <w:noProof w:val="0"/>
              </w:rPr>
              <w:t>Actualización Instalación varios servidores</w:t>
            </w:r>
          </w:p>
        </w:tc>
        <w:tc>
          <w:tcPr>
            <w:tcW w:w="1418" w:type="dxa"/>
          </w:tcPr>
          <w:p w:rsidR="001400FA" w:rsidRPr="006613EA" w:rsidRDefault="001400FA" w:rsidP="00577508">
            <w:pPr>
              <w:rPr>
                <w:b w:val="0"/>
                <w:noProof w:val="0"/>
              </w:rPr>
            </w:pPr>
          </w:p>
        </w:tc>
        <w:tc>
          <w:tcPr>
            <w:tcW w:w="868" w:type="dxa"/>
          </w:tcPr>
          <w:p w:rsidR="001400FA" w:rsidRPr="006613EA" w:rsidRDefault="001400FA" w:rsidP="00577508">
            <w:pPr>
              <w:rPr>
                <w:b w:val="0"/>
                <w:noProof w:val="0"/>
              </w:rPr>
            </w:pPr>
          </w:p>
        </w:tc>
        <w:tc>
          <w:tcPr>
            <w:tcW w:w="1116" w:type="dxa"/>
          </w:tcPr>
          <w:p w:rsidR="001400FA" w:rsidRPr="006613EA" w:rsidRDefault="001400FA" w:rsidP="00577508">
            <w:pPr>
              <w:rPr>
                <w:b w:val="0"/>
                <w:noProof w:val="0"/>
              </w:rPr>
            </w:pPr>
          </w:p>
        </w:tc>
      </w:tr>
    </w:tbl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D15018" w:rsidRPr="006613EA" w:rsidRDefault="00D15018" w:rsidP="00577508">
      <w:pPr>
        <w:pStyle w:val="Ttulo"/>
        <w:rPr>
          <w:noProof w:val="0"/>
        </w:rPr>
      </w:pPr>
      <w:bookmarkStart w:id="0" w:name="_Toc343595009"/>
      <w:bookmarkStart w:id="1" w:name="_Toc343595470"/>
    </w:p>
    <w:p w:rsidR="00D15018" w:rsidRPr="006613EA" w:rsidRDefault="00D15018" w:rsidP="00577508">
      <w:pPr>
        <w:pStyle w:val="Ttulo"/>
        <w:rPr>
          <w:noProof w:val="0"/>
        </w:rPr>
      </w:pPr>
    </w:p>
    <w:p w:rsidR="00D15018" w:rsidRPr="006613EA" w:rsidRDefault="00D15018" w:rsidP="00577508">
      <w:pPr>
        <w:pStyle w:val="Ttulo"/>
        <w:rPr>
          <w:noProof w:val="0"/>
        </w:rPr>
      </w:pPr>
    </w:p>
    <w:p w:rsidR="00F66435" w:rsidRPr="006613EA" w:rsidRDefault="00F66435" w:rsidP="00577508">
      <w:pPr>
        <w:pStyle w:val="Ttulo"/>
        <w:rPr>
          <w:noProof w:val="0"/>
        </w:rPr>
      </w:pPr>
      <w:bookmarkStart w:id="2" w:name="_Toc480443683"/>
    </w:p>
    <w:p w:rsidR="00F66435" w:rsidRPr="006613EA" w:rsidRDefault="00F66435" w:rsidP="00577508">
      <w:pPr>
        <w:pStyle w:val="Ttulo"/>
        <w:rPr>
          <w:noProof w:val="0"/>
        </w:rPr>
      </w:pPr>
    </w:p>
    <w:p w:rsidR="00E832D3" w:rsidRPr="006613EA" w:rsidRDefault="00E832D3" w:rsidP="00577508">
      <w:pPr>
        <w:rPr>
          <w:b w:val="0"/>
          <w:noProof w:val="0"/>
        </w:rPr>
      </w:pPr>
    </w:p>
    <w:p w:rsidR="00E832D3" w:rsidRPr="006613EA" w:rsidRDefault="00E832D3" w:rsidP="00577508">
      <w:pPr>
        <w:rPr>
          <w:b w:val="0"/>
          <w:noProof w:val="0"/>
        </w:rPr>
      </w:pPr>
    </w:p>
    <w:p w:rsidR="00E832D3" w:rsidRPr="006613EA" w:rsidRDefault="00E832D3" w:rsidP="00577508">
      <w:pPr>
        <w:rPr>
          <w:b w:val="0"/>
          <w:noProof w:val="0"/>
        </w:rPr>
      </w:pPr>
    </w:p>
    <w:p w:rsidR="00A368DC" w:rsidRPr="006613EA" w:rsidRDefault="00A368DC" w:rsidP="00577508">
      <w:pPr>
        <w:rPr>
          <w:b w:val="0"/>
          <w:noProof w:val="0"/>
        </w:rPr>
      </w:pPr>
    </w:p>
    <w:p w:rsidR="00675DB9" w:rsidRPr="006613EA" w:rsidRDefault="00675DB9" w:rsidP="00577508">
      <w:pPr>
        <w:pStyle w:val="Ttulo"/>
        <w:rPr>
          <w:noProof w:val="0"/>
        </w:rPr>
      </w:pPr>
      <w:bookmarkStart w:id="3" w:name="_Toc492043892"/>
      <w:r w:rsidRPr="006613EA">
        <w:rPr>
          <w:noProof w:val="0"/>
        </w:rPr>
        <w:t>Índice</w:t>
      </w:r>
      <w:bookmarkEnd w:id="0"/>
      <w:bookmarkEnd w:id="1"/>
      <w:bookmarkEnd w:id="2"/>
      <w:bookmarkEnd w:id="3"/>
    </w:p>
    <w:p w:rsidR="002C479D" w:rsidRPr="00AE7543" w:rsidRDefault="002C479D" w:rsidP="00577508">
      <w:pPr>
        <w:rPr>
          <w:b w:val="0"/>
          <w:noProof w:val="0"/>
        </w:rPr>
      </w:pPr>
    </w:p>
    <w:p w:rsidR="006151CE" w:rsidRPr="006151CE" w:rsidRDefault="00116DAC">
      <w:pPr>
        <w:pStyle w:val="TDC1"/>
        <w:tabs>
          <w:tab w:val="right" w:leader="dot" w:pos="10002"/>
        </w:tabs>
        <w:rPr>
          <w:rFonts w:asciiTheme="minorHAnsi" w:eastAsiaTheme="minorEastAsia" w:hAnsiTheme="minorHAnsi" w:cstheme="minorBidi"/>
          <w:b w:val="0"/>
        </w:rPr>
      </w:pPr>
      <w:r w:rsidRPr="006151CE">
        <w:rPr>
          <w:b w:val="0"/>
          <w:noProof w:val="0"/>
        </w:rPr>
        <w:fldChar w:fldCharType="begin"/>
      </w:r>
      <w:r w:rsidR="002A0977" w:rsidRPr="006151CE">
        <w:rPr>
          <w:b w:val="0"/>
          <w:noProof w:val="0"/>
        </w:rPr>
        <w:instrText xml:space="preserve"> TOC \o "1-3" \h \z \u </w:instrText>
      </w:r>
      <w:r w:rsidRPr="006151CE">
        <w:rPr>
          <w:b w:val="0"/>
          <w:noProof w:val="0"/>
        </w:rPr>
        <w:fldChar w:fldCharType="separate"/>
      </w:r>
      <w:hyperlink w:anchor="_Toc492043892" w:history="1">
        <w:r w:rsidR="006151CE" w:rsidRPr="006151CE">
          <w:rPr>
            <w:rStyle w:val="Hipervnculo"/>
            <w:b w:val="0"/>
          </w:rPr>
          <w:t>Índice</w:t>
        </w:r>
        <w:r w:rsidR="006151CE" w:rsidRPr="006151CE">
          <w:rPr>
            <w:b w:val="0"/>
            <w:webHidden/>
          </w:rPr>
          <w:tab/>
        </w:r>
        <w:r w:rsidR="006151CE" w:rsidRPr="006151CE">
          <w:rPr>
            <w:b w:val="0"/>
            <w:webHidden/>
          </w:rPr>
          <w:fldChar w:fldCharType="begin"/>
        </w:r>
        <w:r w:rsidR="006151CE" w:rsidRPr="006151CE">
          <w:rPr>
            <w:b w:val="0"/>
            <w:webHidden/>
          </w:rPr>
          <w:instrText xml:space="preserve"> PAGEREF _Toc492043892 \h </w:instrText>
        </w:r>
        <w:r w:rsidR="006151CE" w:rsidRPr="006151CE">
          <w:rPr>
            <w:b w:val="0"/>
            <w:webHidden/>
          </w:rPr>
        </w:r>
        <w:r w:rsidR="006151CE" w:rsidRPr="006151CE">
          <w:rPr>
            <w:b w:val="0"/>
            <w:webHidden/>
          </w:rPr>
          <w:fldChar w:fldCharType="separate"/>
        </w:r>
        <w:r w:rsidR="006151CE" w:rsidRPr="006151CE">
          <w:rPr>
            <w:b w:val="0"/>
            <w:webHidden/>
          </w:rPr>
          <w:t>2</w:t>
        </w:r>
        <w:r w:rsidR="006151CE" w:rsidRPr="006151CE">
          <w:rPr>
            <w:b w:val="0"/>
            <w:webHidden/>
          </w:rPr>
          <w:fldChar w:fldCharType="end"/>
        </w:r>
      </w:hyperlink>
    </w:p>
    <w:p w:rsidR="006151CE" w:rsidRPr="006151CE" w:rsidRDefault="002C35B2">
      <w:pPr>
        <w:pStyle w:val="TDC1"/>
        <w:tabs>
          <w:tab w:val="left" w:pos="400"/>
          <w:tab w:val="right" w:leader="dot" w:pos="10002"/>
        </w:tabs>
        <w:rPr>
          <w:rFonts w:asciiTheme="minorHAnsi" w:eastAsiaTheme="minorEastAsia" w:hAnsiTheme="minorHAnsi" w:cstheme="minorBidi"/>
          <w:b w:val="0"/>
        </w:rPr>
      </w:pPr>
      <w:hyperlink w:anchor="_Toc492043893" w:history="1">
        <w:r w:rsidR="006151CE" w:rsidRPr="006151CE">
          <w:rPr>
            <w:rStyle w:val="Hipervnculo"/>
            <w:b w:val="0"/>
          </w:rPr>
          <w:t>1</w:t>
        </w:r>
        <w:r w:rsidR="006151CE" w:rsidRPr="006151CE">
          <w:rPr>
            <w:rFonts w:asciiTheme="minorHAnsi" w:eastAsiaTheme="minorEastAsia" w:hAnsiTheme="minorHAnsi" w:cstheme="minorBidi"/>
            <w:b w:val="0"/>
          </w:rPr>
          <w:tab/>
        </w:r>
        <w:r w:rsidR="006151CE" w:rsidRPr="006151CE">
          <w:rPr>
            <w:rStyle w:val="Hipervnculo"/>
            <w:b w:val="0"/>
          </w:rPr>
          <w:t>Introducción</w:t>
        </w:r>
        <w:r w:rsidR="006151CE" w:rsidRPr="006151CE">
          <w:rPr>
            <w:b w:val="0"/>
            <w:webHidden/>
          </w:rPr>
          <w:tab/>
        </w:r>
        <w:r w:rsidR="006151CE" w:rsidRPr="006151CE">
          <w:rPr>
            <w:b w:val="0"/>
            <w:webHidden/>
          </w:rPr>
          <w:fldChar w:fldCharType="begin"/>
        </w:r>
        <w:r w:rsidR="006151CE" w:rsidRPr="006151CE">
          <w:rPr>
            <w:b w:val="0"/>
            <w:webHidden/>
          </w:rPr>
          <w:instrText xml:space="preserve"> PAGEREF _Toc492043893 \h </w:instrText>
        </w:r>
        <w:r w:rsidR="006151CE" w:rsidRPr="006151CE">
          <w:rPr>
            <w:b w:val="0"/>
            <w:webHidden/>
          </w:rPr>
        </w:r>
        <w:r w:rsidR="006151CE" w:rsidRPr="006151CE">
          <w:rPr>
            <w:b w:val="0"/>
            <w:webHidden/>
          </w:rPr>
          <w:fldChar w:fldCharType="separate"/>
        </w:r>
        <w:r w:rsidR="006151CE" w:rsidRPr="006151CE">
          <w:rPr>
            <w:b w:val="0"/>
            <w:webHidden/>
          </w:rPr>
          <w:t>3</w:t>
        </w:r>
        <w:r w:rsidR="006151CE" w:rsidRPr="006151CE">
          <w:rPr>
            <w:b w:val="0"/>
            <w:webHidden/>
          </w:rPr>
          <w:fldChar w:fldCharType="end"/>
        </w:r>
      </w:hyperlink>
    </w:p>
    <w:p w:rsidR="006151CE" w:rsidRPr="006151CE" w:rsidRDefault="002C35B2">
      <w:pPr>
        <w:pStyle w:val="TDC2"/>
        <w:tabs>
          <w:tab w:val="left" w:pos="880"/>
          <w:tab w:val="right" w:leader="dot" w:pos="10002"/>
        </w:tabs>
        <w:rPr>
          <w:rFonts w:asciiTheme="minorHAnsi" w:eastAsiaTheme="minorEastAsia" w:hAnsiTheme="minorHAnsi" w:cstheme="minorBidi"/>
          <w:b w:val="0"/>
        </w:rPr>
      </w:pPr>
      <w:hyperlink w:anchor="_Toc492043894" w:history="1">
        <w:r w:rsidR="006151CE" w:rsidRPr="006151CE">
          <w:rPr>
            <w:rStyle w:val="Hipervnculo"/>
            <w:b w:val="0"/>
          </w:rPr>
          <w:t>1.1</w:t>
        </w:r>
        <w:r w:rsidR="006151CE" w:rsidRPr="006151CE">
          <w:rPr>
            <w:rFonts w:asciiTheme="minorHAnsi" w:eastAsiaTheme="minorEastAsia" w:hAnsiTheme="minorHAnsi" w:cstheme="minorBidi"/>
            <w:b w:val="0"/>
          </w:rPr>
          <w:tab/>
        </w:r>
        <w:r w:rsidR="006151CE" w:rsidRPr="006151CE">
          <w:rPr>
            <w:rStyle w:val="Hipervnculo"/>
            <w:b w:val="0"/>
          </w:rPr>
          <w:t>Propósito</w:t>
        </w:r>
        <w:r w:rsidR="006151CE" w:rsidRPr="006151CE">
          <w:rPr>
            <w:b w:val="0"/>
            <w:webHidden/>
          </w:rPr>
          <w:tab/>
        </w:r>
        <w:r w:rsidR="006151CE" w:rsidRPr="006151CE">
          <w:rPr>
            <w:b w:val="0"/>
            <w:webHidden/>
          </w:rPr>
          <w:fldChar w:fldCharType="begin"/>
        </w:r>
        <w:r w:rsidR="006151CE" w:rsidRPr="006151CE">
          <w:rPr>
            <w:b w:val="0"/>
            <w:webHidden/>
          </w:rPr>
          <w:instrText xml:space="preserve"> PAGEREF _Toc492043894 \h </w:instrText>
        </w:r>
        <w:r w:rsidR="006151CE" w:rsidRPr="006151CE">
          <w:rPr>
            <w:b w:val="0"/>
            <w:webHidden/>
          </w:rPr>
        </w:r>
        <w:r w:rsidR="006151CE" w:rsidRPr="006151CE">
          <w:rPr>
            <w:b w:val="0"/>
            <w:webHidden/>
          </w:rPr>
          <w:fldChar w:fldCharType="separate"/>
        </w:r>
        <w:r w:rsidR="006151CE" w:rsidRPr="006151CE">
          <w:rPr>
            <w:b w:val="0"/>
            <w:webHidden/>
          </w:rPr>
          <w:t>3</w:t>
        </w:r>
        <w:r w:rsidR="006151CE" w:rsidRPr="006151CE">
          <w:rPr>
            <w:b w:val="0"/>
            <w:webHidden/>
          </w:rPr>
          <w:fldChar w:fldCharType="end"/>
        </w:r>
      </w:hyperlink>
    </w:p>
    <w:p w:rsidR="006151CE" w:rsidRPr="006151CE" w:rsidRDefault="002C35B2">
      <w:pPr>
        <w:pStyle w:val="TDC1"/>
        <w:tabs>
          <w:tab w:val="left" w:pos="400"/>
          <w:tab w:val="right" w:leader="dot" w:pos="10002"/>
        </w:tabs>
        <w:rPr>
          <w:rFonts w:asciiTheme="minorHAnsi" w:eastAsiaTheme="minorEastAsia" w:hAnsiTheme="minorHAnsi" w:cstheme="minorBidi"/>
          <w:b w:val="0"/>
        </w:rPr>
      </w:pPr>
      <w:hyperlink w:anchor="_Toc492043895" w:history="1">
        <w:r w:rsidR="006151CE" w:rsidRPr="006151CE">
          <w:rPr>
            <w:rStyle w:val="Hipervnculo"/>
            <w:b w:val="0"/>
          </w:rPr>
          <w:t>2</w:t>
        </w:r>
        <w:r w:rsidR="006151CE" w:rsidRPr="006151CE">
          <w:rPr>
            <w:rFonts w:asciiTheme="minorHAnsi" w:eastAsiaTheme="minorEastAsia" w:hAnsiTheme="minorHAnsi" w:cstheme="minorBidi"/>
            <w:b w:val="0"/>
          </w:rPr>
          <w:tab/>
        </w:r>
        <w:r w:rsidR="006151CE" w:rsidRPr="006151CE">
          <w:rPr>
            <w:rStyle w:val="Hipervnculo"/>
            <w:b w:val="0"/>
          </w:rPr>
          <w:t>Supuestos</w:t>
        </w:r>
        <w:r w:rsidR="006151CE" w:rsidRPr="006151CE">
          <w:rPr>
            <w:b w:val="0"/>
            <w:webHidden/>
          </w:rPr>
          <w:tab/>
        </w:r>
        <w:r w:rsidR="006151CE" w:rsidRPr="006151CE">
          <w:rPr>
            <w:b w:val="0"/>
            <w:webHidden/>
          </w:rPr>
          <w:fldChar w:fldCharType="begin"/>
        </w:r>
        <w:r w:rsidR="006151CE" w:rsidRPr="006151CE">
          <w:rPr>
            <w:b w:val="0"/>
            <w:webHidden/>
          </w:rPr>
          <w:instrText xml:space="preserve"> PAGEREF _Toc492043895 \h </w:instrText>
        </w:r>
        <w:r w:rsidR="006151CE" w:rsidRPr="006151CE">
          <w:rPr>
            <w:b w:val="0"/>
            <w:webHidden/>
          </w:rPr>
        </w:r>
        <w:r w:rsidR="006151CE" w:rsidRPr="006151CE">
          <w:rPr>
            <w:b w:val="0"/>
            <w:webHidden/>
          </w:rPr>
          <w:fldChar w:fldCharType="separate"/>
        </w:r>
        <w:r w:rsidR="006151CE" w:rsidRPr="006151CE">
          <w:rPr>
            <w:b w:val="0"/>
            <w:webHidden/>
          </w:rPr>
          <w:t>3</w:t>
        </w:r>
        <w:r w:rsidR="006151CE" w:rsidRPr="006151CE">
          <w:rPr>
            <w:b w:val="0"/>
            <w:webHidden/>
          </w:rPr>
          <w:fldChar w:fldCharType="end"/>
        </w:r>
      </w:hyperlink>
    </w:p>
    <w:p w:rsidR="006151CE" w:rsidRPr="006151CE" w:rsidRDefault="002C35B2">
      <w:pPr>
        <w:pStyle w:val="TDC1"/>
        <w:tabs>
          <w:tab w:val="left" w:pos="400"/>
          <w:tab w:val="right" w:leader="dot" w:pos="10002"/>
        </w:tabs>
        <w:rPr>
          <w:rFonts w:asciiTheme="minorHAnsi" w:eastAsiaTheme="minorEastAsia" w:hAnsiTheme="minorHAnsi" w:cstheme="minorBidi"/>
          <w:b w:val="0"/>
        </w:rPr>
      </w:pPr>
      <w:hyperlink w:anchor="_Toc492043896" w:history="1">
        <w:r w:rsidR="006151CE" w:rsidRPr="006151CE">
          <w:rPr>
            <w:rStyle w:val="Hipervnculo"/>
            <w:b w:val="0"/>
          </w:rPr>
          <w:t>3</w:t>
        </w:r>
        <w:r w:rsidR="006151CE" w:rsidRPr="006151CE">
          <w:rPr>
            <w:rFonts w:asciiTheme="minorHAnsi" w:eastAsiaTheme="minorEastAsia" w:hAnsiTheme="minorHAnsi" w:cstheme="minorBidi"/>
            <w:b w:val="0"/>
          </w:rPr>
          <w:tab/>
        </w:r>
        <w:r w:rsidR="006151CE" w:rsidRPr="006151CE">
          <w:rPr>
            <w:rStyle w:val="Hipervnculo"/>
            <w:b w:val="0"/>
          </w:rPr>
          <w:t>Orden de instalación</w:t>
        </w:r>
        <w:r w:rsidR="006151CE" w:rsidRPr="006151CE">
          <w:rPr>
            <w:b w:val="0"/>
            <w:webHidden/>
          </w:rPr>
          <w:tab/>
        </w:r>
        <w:r w:rsidR="006151CE" w:rsidRPr="006151CE">
          <w:rPr>
            <w:b w:val="0"/>
            <w:webHidden/>
          </w:rPr>
          <w:fldChar w:fldCharType="begin"/>
        </w:r>
        <w:r w:rsidR="006151CE" w:rsidRPr="006151CE">
          <w:rPr>
            <w:b w:val="0"/>
            <w:webHidden/>
          </w:rPr>
          <w:instrText xml:space="preserve"> PAGEREF _Toc492043896 \h </w:instrText>
        </w:r>
        <w:r w:rsidR="006151CE" w:rsidRPr="006151CE">
          <w:rPr>
            <w:b w:val="0"/>
            <w:webHidden/>
          </w:rPr>
        </w:r>
        <w:r w:rsidR="006151CE" w:rsidRPr="006151CE">
          <w:rPr>
            <w:b w:val="0"/>
            <w:webHidden/>
          </w:rPr>
          <w:fldChar w:fldCharType="separate"/>
        </w:r>
        <w:r w:rsidR="006151CE" w:rsidRPr="006151CE">
          <w:rPr>
            <w:b w:val="0"/>
            <w:webHidden/>
          </w:rPr>
          <w:t>3</w:t>
        </w:r>
        <w:r w:rsidR="006151CE" w:rsidRPr="006151CE">
          <w:rPr>
            <w:b w:val="0"/>
            <w:webHidden/>
          </w:rPr>
          <w:fldChar w:fldCharType="end"/>
        </w:r>
      </w:hyperlink>
    </w:p>
    <w:p w:rsidR="006151CE" w:rsidRPr="006151CE" w:rsidRDefault="002C35B2">
      <w:pPr>
        <w:pStyle w:val="TDC2"/>
        <w:tabs>
          <w:tab w:val="left" w:pos="880"/>
          <w:tab w:val="right" w:leader="dot" w:pos="10002"/>
        </w:tabs>
        <w:rPr>
          <w:rFonts w:asciiTheme="minorHAnsi" w:eastAsiaTheme="minorEastAsia" w:hAnsiTheme="minorHAnsi" w:cstheme="minorBidi"/>
          <w:b w:val="0"/>
        </w:rPr>
      </w:pPr>
      <w:hyperlink w:anchor="_Toc492043897" w:history="1">
        <w:r w:rsidR="006151CE" w:rsidRPr="006151CE">
          <w:rPr>
            <w:rStyle w:val="Hipervnculo"/>
            <w:b w:val="0"/>
          </w:rPr>
          <w:t>3.1</w:t>
        </w:r>
        <w:r w:rsidR="006151CE" w:rsidRPr="006151CE">
          <w:rPr>
            <w:rFonts w:asciiTheme="minorHAnsi" w:eastAsiaTheme="minorEastAsia" w:hAnsiTheme="minorHAnsi" w:cstheme="minorBidi"/>
            <w:b w:val="0"/>
          </w:rPr>
          <w:tab/>
        </w:r>
        <w:r w:rsidR="006151CE" w:rsidRPr="006151CE">
          <w:rPr>
            <w:rStyle w:val="Hipervnculo"/>
            <w:b w:val="0"/>
          </w:rPr>
          <w:t>Status rabbitMQ</w:t>
        </w:r>
        <w:r w:rsidR="006151CE" w:rsidRPr="006151CE">
          <w:rPr>
            <w:b w:val="0"/>
            <w:webHidden/>
          </w:rPr>
          <w:tab/>
        </w:r>
        <w:r w:rsidR="006151CE" w:rsidRPr="006151CE">
          <w:rPr>
            <w:b w:val="0"/>
            <w:webHidden/>
          </w:rPr>
          <w:fldChar w:fldCharType="begin"/>
        </w:r>
        <w:r w:rsidR="006151CE" w:rsidRPr="006151CE">
          <w:rPr>
            <w:b w:val="0"/>
            <w:webHidden/>
          </w:rPr>
          <w:instrText xml:space="preserve"> PAGEREF _Toc492043897 \h </w:instrText>
        </w:r>
        <w:r w:rsidR="006151CE" w:rsidRPr="006151CE">
          <w:rPr>
            <w:b w:val="0"/>
            <w:webHidden/>
          </w:rPr>
        </w:r>
        <w:r w:rsidR="006151CE" w:rsidRPr="006151CE">
          <w:rPr>
            <w:b w:val="0"/>
            <w:webHidden/>
          </w:rPr>
          <w:fldChar w:fldCharType="separate"/>
        </w:r>
        <w:r w:rsidR="006151CE" w:rsidRPr="006151CE">
          <w:rPr>
            <w:b w:val="0"/>
            <w:webHidden/>
          </w:rPr>
          <w:t>7</w:t>
        </w:r>
        <w:r w:rsidR="006151CE" w:rsidRPr="006151CE">
          <w:rPr>
            <w:b w:val="0"/>
            <w:webHidden/>
          </w:rPr>
          <w:fldChar w:fldCharType="end"/>
        </w:r>
      </w:hyperlink>
    </w:p>
    <w:p w:rsidR="006151CE" w:rsidRPr="006151CE" w:rsidRDefault="002C35B2">
      <w:pPr>
        <w:pStyle w:val="TDC1"/>
        <w:tabs>
          <w:tab w:val="left" w:pos="400"/>
          <w:tab w:val="right" w:leader="dot" w:pos="10002"/>
        </w:tabs>
        <w:rPr>
          <w:rFonts w:asciiTheme="minorHAnsi" w:eastAsiaTheme="minorEastAsia" w:hAnsiTheme="minorHAnsi" w:cstheme="minorBidi"/>
          <w:b w:val="0"/>
        </w:rPr>
      </w:pPr>
      <w:hyperlink w:anchor="_Toc492043898" w:history="1">
        <w:r w:rsidR="006151CE" w:rsidRPr="006151CE">
          <w:rPr>
            <w:rStyle w:val="Hipervnculo"/>
            <w:b w:val="0"/>
          </w:rPr>
          <w:t>4</w:t>
        </w:r>
        <w:r w:rsidR="006151CE" w:rsidRPr="006151CE">
          <w:rPr>
            <w:rFonts w:asciiTheme="minorHAnsi" w:eastAsiaTheme="minorEastAsia" w:hAnsiTheme="minorHAnsi" w:cstheme="minorBidi"/>
            <w:b w:val="0"/>
          </w:rPr>
          <w:tab/>
        </w:r>
        <w:r w:rsidR="006151CE" w:rsidRPr="006151CE">
          <w:rPr>
            <w:rStyle w:val="Hipervnculo"/>
            <w:b w:val="0"/>
          </w:rPr>
          <w:t>Administración</w:t>
        </w:r>
        <w:r w:rsidR="006151CE" w:rsidRPr="006151CE">
          <w:rPr>
            <w:b w:val="0"/>
            <w:webHidden/>
          </w:rPr>
          <w:tab/>
        </w:r>
        <w:r w:rsidR="006151CE" w:rsidRPr="006151CE">
          <w:rPr>
            <w:b w:val="0"/>
            <w:webHidden/>
          </w:rPr>
          <w:fldChar w:fldCharType="begin"/>
        </w:r>
        <w:r w:rsidR="006151CE" w:rsidRPr="006151CE">
          <w:rPr>
            <w:b w:val="0"/>
            <w:webHidden/>
          </w:rPr>
          <w:instrText xml:space="preserve"> PAGEREF _Toc492043898 \h </w:instrText>
        </w:r>
        <w:r w:rsidR="006151CE" w:rsidRPr="006151CE">
          <w:rPr>
            <w:b w:val="0"/>
            <w:webHidden/>
          </w:rPr>
        </w:r>
        <w:r w:rsidR="006151CE" w:rsidRPr="006151CE">
          <w:rPr>
            <w:b w:val="0"/>
            <w:webHidden/>
          </w:rPr>
          <w:fldChar w:fldCharType="separate"/>
        </w:r>
        <w:r w:rsidR="006151CE" w:rsidRPr="006151CE">
          <w:rPr>
            <w:b w:val="0"/>
            <w:webHidden/>
          </w:rPr>
          <w:t>8</w:t>
        </w:r>
        <w:r w:rsidR="006151CE" w:rsidRPr="006151CE">
          <w:rPr>
            <w:b w:val="0"/>
            <w:webHidden/>
          </w:rPr>
          <w:fldChar w:fldCharType="end"/>
        </w:r>
      </w:hyperlink>
    </w:p>
    <w:p w:rsidR="006151CE" w:rsidRPr="006151CE" w:rsidRDefault="002C35B2">
      <w:pPr>
        <w:pStyle w:val="TDC2"/>
        <w:tabs>
          <w:tab w:val="left" w:pos="880"/>
          <w:tab w:val="right" w:leader="dot" w:pos="10002"/>
        </w:tabs>
        <w:rPr>
          <w:rFonts w:asciiTheme="minorHAnsi" w:eastAsiaTheme="minorEastAsia" w:hAnsiTheme="minorHAnsi" w:cstheme="minorBidi"/>
          <w:b w:val="0"/>
        </w:rPr>
      </w:pPr>
      <w:hyperlink w:anchor="_Toc492043899" w:history="1">
        <w:r w:rsidR="006151CE" w:rsidRPr="006151CE">
          <w:rPr>
            <w:rStyle w:val="Hipervnculo"/>
            <w:b w:val="0"/>
          </w:rPr>
          <w:t>4.1</w:t>
        </w:r>
        <w:r w:rsidR="006151CE" w:rsidRPr="006151CE">
          <w:rPr>
            <w:rFonts w:asciiTheme="minorHAnsi" w:eastAsiaTheme="minorEastAsia" w:hAnsiTheme="minorHAnsi" w:cstheme="minorBidi"/>
            <w:b w:val="0"/>
          </w:rPr>
          <w:tab/>
        </w:r>
        <w:r w:rsidR="006151CE" w:rsidRPr="006151CE">
          <w:rPr>
            <w:rStyle w:val="Hipervnculo"/>
            <w:b w:val="0"/>
          </w:rPr>
          <w:t>Reiniciar RabbitMQ</w:t>
        </w:r>
        <w:r w:rsidR="006151CE" w:rsidRPr="006151CE">
          <w:rPr>
            <w:b w:val="0"/>
            <w:webHidden/>
          </w:rPr>
          <w:tab/>
        </w:r>
        <w:r w:rsidR="006151CE" w:rsidRPr="006151CE">
          <w:rPr>
            <w:b w:val="0"/>
            <w:webHidden/>
          </w:rPr>
          <w:fldChar w:fldCharType="begin"/>
        </w:r>
        <w:r w:rsidR="006151CE" w:rsidRPr="006151CE">
          <w:rPr>
            <w:b w:val="0"/>
            <w:webHidden/>
          </w:rPr>
          <w:instrText xml:space="preserve"> PAGEREF _Toc492043899 \h </w:instrText>
        </w:r>
        <w:r w:rsidR="006151CE" w:rsidRPr="006151CE">
          <w:rPr>
            <w:b w:val="0"/>
            <w:webHidden/>
          </w:rPr>
        </w:r>
        <w:r w:rsidR="006151CE" w:rsidRPr="006151CE">
          <w:rPr>
            <w:b w:val="0"/>
            <w:webHidden/>
          </w:rPr>
          <w:fldChar w:fldCharType="separate"/>
        </w:r>
        <w:r w:rsidR="006151CE" w:rsidRPr="006151CE">
          <w:rPr>
            <w:b w:val="0"/>
            <w:webHidden/>
          </w:rPr>
          <w:t>9</w:t>
        </w:r>
        <w:r w:rsidR="006151CE" w:rsidRPr="006151CE">
          <w:rPr>
            <w:b w:val="0"/>
            <w:webHidden/>
          </w:rPr>
          <w:fldChar w:fldCharType="end"/>
        </w:r>
      </w:hyperlink>
    </w:p>
    <w:p w:rsidR="006151CE" w:rsidRPr="006151CE" w:rsidRDefault="002C35B2">
      <w:pPr>
        <w:pStyle w:val="TDC2"/>
        <w:tabs>
          <w:tab w:val="left" w:pos="880"/>
          <w:tab w:val="right" w:leader="dot" w:pos="10002"/>
        </w:tabs>
        <w:rPr>
          <w:rFonts w:asciiTheme="minorHAnsi" w:eastAsiaTheme="minorEastAsia" w:hAnsiTheme="minorHAnsi" w:cstheme="minorBidi"/>
          <w:b w:val="0"/>
        </w:rPr>
      </w:pPr>
      <w:hyperlink w:anchor="_Toc492043900" w:history="1">
        <w:r w:rsidR="006151CE" w:rsidRPr="006151CE">
          <w:rPr>
            <w:rStyle w:val="Hipervnculo"/>
            <w:b w:val="0"/>
          </w:rPr>
          <w:t>4.2</w:t>
        </w:r>
        <w:r w:rsidR="006151CE" w:rsidRPr="006151CE">
          <w:rPr>
            <w:rFonts w:asciiTheme="minorHAnsi" w:eastAsiaTheme="minorEastAsia" w:hAnsiTheme="minorHAnsi" w:cstheme="minorBidi"/>
            <w:b w:val="0"/>
          </w:rPr>
          <w:tab/>
        </w:r>
        <w:r w:rsidR="006151CE" w:rsidRPr="006151CE">
          <w:rPr>
            <w:rStyle w:val="Hipervnculo"/>
            <w:b w:val="0"/>
          </w:rPr>
          <w:t>Administración de RabbitMQ</w:t>
        </w:r>
        <w:r w:rsidR="006151CE" w:rsidRPr="006151CE">
          <w:rPr>
            <w:b w:val="0"/>
            <w:webHidden/>
          </w:rPr>
          <w:tab/>
        </w:r>
        <w:r w:rsidR="006151CE" w:rsidRPr="006151CE">
          <w:rPr>
            <w:b w:val="0"/>
            <w:webHidden/>
          </w:rPr>
          <w:fldChar w:fldCharType="begin"/>
        </w:r>
        <w:r w:rsidR="006151CE" w:rsidRPr="006151CE">
          <w:rPr>
            <w:b w:val="0"/>
            <w:webHidden/>
          </w:rPr>
          <w:instrText xml:space="preserve"> PAGEREF _Toc492043900 \h </w:instrText>
        </w:r>
        <w:r w:rsidR="006151CE" w:rsidRPr="006151CE">
          <w:rPr>
            <w:b w:val="0"/>
            <w:webHidden/>
          </w:rPr>
        </w:r>
        <w:r w:rsidR="006151CE" w:rsidRPr="006151CE">
          <w:rPr>
            <w:b w:val="0"/>
            <w:webHidden/>
          </w:rPr>
          <w:fldChar w:fldCharType="separate"/>
        </w:r>
        <w:r w:rsidR="006151CE" w:rsidRPr="006151CE">
          <w:rPr>
            <w:b w:val="0"/>
            <w:webHidden/>
          </w:rPr>
          <w:t>9</w:t>
        </w:r>
        <w:r w:rsidR="006151CE" w:rsidRPr="006151CE">
          <w:rPr>
            <w:b w:val="0"/>
            <w:webHidden/>
          </w:rPr>
          <w:fldChar w:fldCharType="end"/>
        </w:r>
      </w:hyperlink>
    </w:p>
    <w:p w:rsidR="006151CE" w:rsidRPr="006151CE" w:rsidRDefault="002C35B2">
      <w:pPr>
        <w:pStyle w:val="TDC2"/>
        <w:tabs>
          <w:tab w:val="left" w:pos="880"/>
          <w:tab w:val="right" w:leader="dot" w:pos="10002"/>
        </w:tabs>
        <w:rPr>
          <w:rFonts w:asciiTheme="minorHAnsi" w:eastAsiaTheme="minorEastAsia" w:hAnsiTheme="minorHAnsi" w:cstheme="minorBidi"/>
          <w:b w:val="0"/>
        </w:rPr>
      </w:pPr>
      <w:hyperlink w:anchor="_Toc492043901" w:history="1">
        <w:r w:rsidR="006151CE" w:rsidRPr="006151CE">
          <w:rPr>
            <w:rStyle w:val="Hipervnculo"/>
            <w:b w:val="0"/>
          </w:rPr>
          <w:t>4.3</w:t>
        </w:r>
        <w:r w:rsidR="006151CE" w:rsidRPr="006151CE">
          <w:rPr>
            <w:rFonts w:asciiTheme="minorHAnsi" w:eastAsiaTheme="minorEastAsia" w:hAnsiTheme="minorHAnsi" w:cstheme="minorBidi"/>
            <w:b w:val="0"/>
          </w:rPr>
          <w:tab/>
        </w:r>
        <w:r w:rsidR="006151CE" w:rsidRPr="006151CE">
          <w:rPr>
            <w:rStyle w:val="Hipervnculo"/>
            <w:b w:val="0"/>
          </w:rPr>
          <w:t>Creación de un usuario para suscriptores</w:t>
        </w:r>
        <w:r w:rsidR="006151CE" w:rsidRPr="006151CE">
          <w:rPr>
            <w:b w:val="0"/>
            <w:webHidden/>
          </w:rPr>
          <w:tab/>
        </w:r>
        <w:r w:rsidR="006151CE" w:rsidRPr="006151CE">
          <w:rPr>
            <w:b w:val="0"/>
            <w:webHidden/>
          </w:rPr>
          <w:fldChar w:fldCharType="begin"/>
        </w:r>
        <w:r w:rsidR="006151CE" w:rsidRPr="006151CE">
          <w:rPr>
            <w:b w:val="0"/>
            <w:webHidden/>
          </w:rPr>
          <w:instrText xml:space="preserve"> PAGEREF _Toc492043901 \h </w:instrText>
        </w:r>
        <w:r w:rsidR="006151CE" w:rsidRPr="006151CE">
          <w:rPr>
            <w:b w:val="0"/>
            <w:webHidden/>
          </w:rPr>
        </w:r>
        <w:r w:rsidR="006151CE" w:rsidRPr="006151CE">
          <w:rPr>
            <w:b w:val="0"/>
            <w:webHidden/>
          </w:rPr>
          <w:fldChar w:fldCharType="separate"/>
        </w:r>
        <w:r w:rsidR="006151CE" w:rsidRPr="006151CE">
          <w:rPr>
            <w:b w:val="0"/>
            <w:webHidden/>
          </w:rPr>
          <w:t>10</w:t>
        </w:r>
        <w:r w:rsidR="006151CE" w:rsidRPr="006151CE">
          <w:rPr>
            <w:b w:val="0"/>
            <w:webHidden/>
          </w:rPr>
          <w:fldChar w:fldCharType="end"/>
        </w:r>
      </w:hyperlink>
    </w:p>
    <w:p w:rsidR="006151CE" w:rsidRPr="006151CE" w:rsidRDefault="002C35B2">
      <w:pPr>
        <w:pStyle w:val="TDC2"/>
        <w:tabs>
          <w:tab w:val="left" w:pos="880"/>
          <w:tab w:val="right" w:leader="dot" w:pos="10002"/>
        </w:tabs>
        <w:rPr>
          <w:rFonts w:asciiTheme="minorHAnsi" w:eastAsiaTheme="minorEastAsia" w:hAnsiTheme="minorHAnsi" w:cstheme="minorBidi"/>
          <w:b w:val="0"/>
        </w:rPr>
      </w:pPr>
      <w:hyperlink w:anchor="_Toc492043902" w:history="1">
        <w:r w:rsidR="006151CE" w:rsidRPr="006151CE">
          <w:rPr>
            <w:rStyle w:val="Hipervnculo"/>
            <w:b w:val="0"/>
          </w:rPr>
          <w:t>4.4</w:t>
        </w:r>
        <w:r w:rsidR="006151CE" w:rsidRPr="006151CE">
          <w:rPr>
            <w:rFonts w:asciiTheme="minorHAnsi" w:eastAsiaTheme="minorEastAsia" w:hAnsiTheme="minorHAnsi" w:cstheme="minorBidi"/>
            <w:b w:val="0"/>
          </w:rPr>
          <w:tab/>
        </w:r>
        <w:r w:rsidR="006151CE" w:rsidRPr="006151CE">
          <w:rPr>
            <w:rStyle w:val="Hipervnculo"/>
            <w:b w:val="0"/>
          </w:rPr>
          <w:t>Creación de colas</w:t>
        </w:r>
        <w:r w:rsidR="006151CE" w:rsidRPr="006151CE">
          <w:rPr>
            <w:b w:val="0"/>
            <w:webHidden/>
          </w:rPr>
          <w:tab/>
        </w:r>
        <w:r w:rsidR="006151CE" w:rsidRPr="006151CE">
          <w:rPr>
            <w:b w:val="0"/>
            <w:webHidden/>
          </w:rPr>
          <w:fldChar w:fldCharType="begin"/>
        </w:r>
        <w:r w:rsidR="006151CE" w:rsidRPr="006151CE">
          <w:rPr>
            <w:b w:val="0"/>
            <w:webHidden/>
          </w:rPr>
          <w:instrText xml:space="preserve"> PAGEREF _Toc492043902 \h </w:instrText>
        </w:r>
        <w:r w:rsidR="006151CE" w:rsidRPr="006151CE">
          <w:rPr>
            <w:b w:val="0"/>
            <w:webHidden/>
          </w:rPr>
        </w:r>
        <w:r w:rsidR="006151CE" w:rsidRPr="006151CE">
          <w:rPr>
            <w:b w:val="0"/>
            <w:webHidden/>
          </w:rPr>
          <w:fldChar w:fldCharType="separate"/>
        </w:r>
        <w:r w:rsidR="006151CE" w:rsidRPr="006151CE">
          <w:rPr>
            <w:b w:val="0"/>
            <w:webHidden/>
          </w:rPr>
          <w:t>15</w:t>
        </w:r>
        <w:r w:rsidR="006151CE" w:rsidRPr="006151CE">
          <w:rPr>
            <w:b w:val="0"/>
            <w:webHidden/>
          </w:rPr>
          <w:fldChar w:fldCharType="end"/>
        </w:r>
      </w:hyperlink>
    </w:p>
    <w:p w:rsidR="002A0977" w:rsidRPr="006613EA" w:rsidRDefault="00116DAC" w:rsidP="00577508">
      <w:pPr>
        <w:rPr>
          <w:b w:val="0"/>
          <w:noProof w:val="0"/>
        </w:rPr>
      </w:pPr>
      <w:r w:rsidRPr="006151CE">
        <w:rPr>
          <w:b w:val="0"/>
          <w:noProof w:val="0"/>
        </w:rPr>
        <w:fldChar w:fldCharType="end"/>
      </w:r>
    </w:p>
    <w:p w:rsidR="002A0977" w:rsidRPr="006613EA" w:rsidRDefault="002A0977" w:rsidP="00577508">
      <w:pPr>
        <w:pStyle w:val="TDC1"/>
        <w:rPr>
          <w:b w:val="0"/>
          <w:noProof w:val="0"/>
        </w:rPr>
      </w:pPr>
      <w:r w:rsidRPr="006613EA">
        <w:rPr>
          <w:b w:val="0"/>
          <w:noProof w:val="0"/>
        </w:rPr>
        <w:t xml:space="preserve"> </w:t>
      </w:r>
    </w:p>
    <w:p w:rsidR="002A0977" w:rsidRPr="006613EA" w:rsidRDefault="002A0977" w:rsidP="00577508">
      <w:pPr>
        <w:rPr>
          <w:b w:val="0"/>
          <w:noProof w:val="0"/>
        </w:rPr>
      </w:pPr>
    </w:p>
    <w:p w:rsidR="002A0977" w:rsidRPr="006613EA" w:rsidRDefault="00116DAC" w:rsidP="00577508">
      <w:pPr>
        <w:pStyle w:val="TDC1"/>
        <w:rPr>
          <w:rFonts w:ascii="Calibri" w:hAnsi="Calibri" w:cs="Times New Roman"/>
          <w:b w:val="0"/>
          <w:noProof w:val="0"/>
        </w:rPr>
      </w:pPr>
      <w:r w:rsidRPr="006613EA">
        <w:rPr>
          <w:b w:val="0"/>
          <w:noProof w:val="0"/>
        </w:rPr>
        <w:fldChar w:fldCharType="begin"/>
      </w:r>
      <w:r w:rsidR="00D0323B" w:rsidRPr="006613EA">
        <w:rPr>
          <w:b w:val="0"/>
          <w:noProof w:val="0"/>
        </w:rPr>
        <w:instrText xml:space="preserve"> TOC \o "1-3" \h \z \u </w:instrText>
      </w:r>
      <w:r w:rsidRPr="006613EA">
        <w:rPr>
          <w:b w:val="0"/>
          <w:noProof w:val="0"/>
        </w:rPr>
        <w:fldChar w:fldCharType="separate"/>
      </w:r>
    </w:p>
    <w:p w:rsidR="00D0323B" w:rsidRPr="006613EA" w:rsidRDefault="00D0323B" w:rsidP="00577508">
      <w:pPr>
        <w:pStyle w:val="TDC2"/>
        <w:rPr>
          <w:b w:val="0"/>
          <w:noProof w:val="0"/>
        </w:rPr>
      </w:pPr>
    </w:p>
    <w:p w:rsidR="00D0323B" w:rsidRPr="006613EA" w:rsidRDefault="00116DAC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fldChar w:fldCharType="end"/>
      </w:r>
    </w:p>
    <w:p w:rsidR="00D0323B" w:rsidRPr="006613EA" w:rsidRDefault="00D0323B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F66435" w:rsidRPr="006613EA" w:rsidRDefault="00F66435" w:rsidP="00577508">
      <w:pPr>
        <w:rPr>
          <w:b w:val="0"/>
          <w:noProof w:val="0"/>
        </w:rPr>
      </w:pPr>
    </w:p>
    <w:p w:rsidR="00675DB9" w:rsidRPr="006613EA" w:rsidRDefault="00675DB9" w:rsidP="00577508">
      <w:pPr>
        <w:rPr>
          <w:b w:val="0"/>
          <w:noProof w:val="0"/>
        </w:rPr>
      </w:pPr>
    </w:p>
    <w:p w:rsidR="00F66435" w:rsidRPr="006613EA" w:rsidRDefault="00F66435" w:rsidP="00577508">
      <w:pPr>
        <w:rPr>
          <w:b w:val="0"/>
          <w:noProof w:val="0"/>
        </w:rPr>
      </w:pPr>
    </w:p>
    <w:p w:rsidR="00BE68C5" w:rsidRPr="006613EA" w:rsidRDefault="00BE68C5" w:rsidP="00577508">
      <w:pPr>
        <w:rPr>
          <w:b w:val="0"/>
          <w:noProof w:val="0"/>
        </w:rPr>
      </w:pPr>
    </w:p>
    <w:p w:rsidR="00BE68C5" w:rsidRPr="006613EA" w:rsidRDefault="00BE68C5" w:rsidP="00577508">
      <w:pPr>
        <w:rPr>
          <w:b w:val="0"/>
          <w:noProof w:val="0"/>
        </w:rPr>
      </w:pPr>
    </w:p>
    <w:p w:rsidR="00BE68C5" w:rsidRPr="006613EA" w:rsidRDefault="00BE68C5" w:rsidP="00577508">
      <w:pPr>
        <w:rPr>
          <w:b w:val="0"/>
          <w:noProof w:val="0"/>
        </w:rPr>
      </w:pPr>
    </w:p>
    <w:p w:rsidR="00BE68C5" w:rsidRPr="006613EA" w:rsidRDefault="00BE68C5" w:rsidP="00577508">
      <w:pPr>
        <w:rPr>
          <w:b w:val="0"/>
          <w:noProof w:val="0"/>
        </w:rPr>
      </w:pPr>
    </w:p>
    <w:p w:rsidR="00BE68C5" w:rsidRPr="006613EA" w:rsidRDefault="00BE68C5" w:rsidP="00577508">
      <w:pPr>
        <w:rPr>
          <w:b w:val="0"/>
          <w:noProof w:val="0"/>
        </w:rPr>
      </w:pPr>
    </w:p>
    <w:p w:rsidR="00BE68C5" w:rsidRPr="006613EA" w:rsidRDefault="00BE68C5" w:rsidP="00577508">
      <w:pPr>
        <w:rPr>
          <w:b w:val="0"/>
          <w:noProof w:val="0"/>
        </w:rPr>
      </w:pPr>
    </w:p>
    <w:p w:rsidR="00BE68C5" w:rsidRPr="006613EA" w:rsidRDefault="00BE68C5" w:rsidP="00577508">
      <w:pPr>
        <w:rPr>
          <w:b w:val="0"/>
          <w:noProof w:val="0"/>
        </w:rPr>
      </w:pPr>
    </w:p>
    <w:p w:rsidR="00BE68C5" w:rsidRPr="006613EA" w:rsidRDefault="00BE68C5" w:rsidP="00577508">
      <w:pPr>
        <w:rPr>
          <w:b w:val="0"/>
          <w:noProof w:val="0"/>
        </w:rPr>
      </w:pPr>
    </w:p>
    <w:p w:rsidR="00BE68C5" w:rsidRPr="006613EA" w:rsidRDefault="00BE68C5" w:rsidP="00577508">
      <w:pPr>
        <w:rPr>
          <w:b w:val="0"/>
          <w:noProof w:val="0"/>
        </w:rPr>
      </w:pPr>
    </w:p>
    <w:p w:rsidR="00BE68C5" w:rsidRPr="006613EA" w:rsidRDefault="00BE68C5" w:rsidP="00577508">
      <w:pPr>
        <w:rPr>
          <w:b w:val="0"/>
          <w:noProof w:val="0"/>
        </w:rPr>
      </w:pPr>
    </w:p>
    <w:p w:rsidR="00BE68C5" w:rsidRPr="006613EA" w:rsidRDefault="00BE68C5" w:rsidP="00577508">
      <w:pPr>
        <w:rPr>
          <w:b w:val="0"/>
          <w:noProof w:val="0"/>
        </w:rPr>
      </w:pPr>
    </w:p>
    <w:p w:rsidR="00BE68C5" w:rsidRPr="006613EA" w:rsidRDefault="00BE68C5" w:rsidP="00577508">
      <w:pPr>
        <w:rPr>
          <w:b w:val="0"/>
          <w:noProof w:val="0"/>
        </w:rPr>
      </w:pPr>
    </w:p>
    <w:p w:rsidR="00BE68C5" w:rsidRPr="006613EA" w:rsidRDefault="00BE68C5" w:rsidP="00577508">
      <w:pPr>
        <w:rPr>
          <w:b w:val="0"/>
          <w:noProof w:val="0"/>
        </w:rPr>
      </w:pPr>
    </w:p>
    <w:p w:rsidR="00BE68C5" w:rsidRPr="006613EA" w:rsidRDefault="00BE68C5" w:rsidP="00577508">
      <w:pPr>
        <w:rPr>
          <w:b w:val="0"/>
          <w:noProof w:val="0"/>
        </w:rPr>
      </w:pPr>
    </w:p>
    <w:p w:rsidR="00BE68C5" w:rsidRPr="006613EA" w:rsidRDefault="00BE68C5" w:rsidP="00577508">
      <w:pPr>
        <w:rPr>
          <w:b w:val="0"/>
          <w:noProof w:val="0"/>
        </w:rPr>
      </w:pPr>
    </w:p>
    <w:p w:rsidR="00F66435" w:rsidRPr="006613EA" w:rsidRDefault="00F66435" w:rsidP="00577508">
      <w:pPr>
        <w:rPr>
          <w:b w:val="0"/>
          <w:noProof w:val="0"/>
        </w:rPr>
      </w:pPr>
    </w:p>
    <w:p w:rsidR="00675DB9" w:rsidRPr="006613EA" w:rsidRDefault="00675DB9" w:rsidP="00577508">
      <w:pPr>
        <w:pStyle w:val="Ttulo1"/>
        <w:rPr>
          <w:noProof w:val="0"/>
        </w:rPr>
      </w:pPr>
      <w:bookmarkStart w:id="4" w:name="_Toc243309655"/>
      <w:bookmarkStart w:id="5" w:name="_Toc299616057"/>
      <w:bookmarkStart w:id="6" w:name="_Toc343595010"/>
      <w:bookmarkStart w:id="7" w:name="_Toc343595471"/>
      <w:bookmarkStart w:id="8" w:name="_Toc480443684"/>
      <w:bookmarkStart w:id="9" w:name="_Toc492043893"/>
      <w:r w:rsidRPr="006613EA">
        <w:rPr>
          <w:noProof w:val="0"/>
        </w:rPr>
        <w:t>Introducción</w:t>
      </w:r>
      <w:bookmarkEnd w:id="4"/>
      <w:bookmarkEnd w:id="5"/>
      <w:bookmarkEnd w:id="6"/>
      <w:bookmarkEnd w:id="7"/>
      <w:bookmarkEnd w:id="8"/>
      <w:bookmarkEnd w:id="9"/>
    </w:p>
    <w:p w:rsidR="00675DB9" w:rsidRPr="006613EA" w:rsidRDefault="00675DB9" w:rsidP="00577508">
      <w:pPr>
        <w:pStyle w:val="Ttulo2"/>
        <w:rPr>
          <w:noProof w:val="0"/>
        </w:rPr>
      </w:pPr>
      <w:bookmarkStart w:id="10" w:name="_Toc299616058"/>
      <w:bookmarkStart w:id="11" w:name="_Toc343595011"/>
      <w:bookmarkStart w:id="12" w:name="_Toc343595472"/>
      <w:bookmarkStart w:id="13" w:name="_Toc480443685"/>
      <w:bookmarkStart w:id="14" w:name="_Toc492043894"/>
      <w:r w:rsidRPr="006613EA">
        <w:rPr>
          <w:noProof w:val="0"/>
        </w:rPr>
        <w:t>Propósito</w:t>
      </w:r>
      <w:bookmarkEnd w:id="10"/>
      <w:bookmarkEnd w:id="11"/>
      <w:bookmarkEnd w:id="12"/>
      <w:bookmarkEnd w:id="13"/>
      <w:bookmarkEnd w:id="14"/>
    </w:p>
    <w:p w:rsidR="009C14E0" w:rsidRPr="006613EA" w:rsidRDefault="009C14E0" w:rsidP="00577508">
      <w:pPr>
        <w:rPr>
          <w:b w:val="0"/>
          <w:noProof w:val="0"/>
        </w:rPr>
      </w:pPr>
    </w:p>
    <w:p w:rsidR="009C14E0" w:rsidRPr="006613EA" w:rsidRDefault="009C14E0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 xml:space="preserve">Este documento tiene </w:t>
      </w:r>
      <w:r w:rsidR="00B023B9" w:rsidRPr="006613EA">
        <w:rPr>
          <w:b w:val="0"/>
          <w:noProof w:val="0"/>
        </w:rPr>
        <w:t>como</w:t>
      </w:r>
      <w:r w:rsidRPr="006613EA">
        <w:rPr>
          <w:b w:val="0"/>
          <w:noProof w:val="0"/>
        </w:rPr>
        <w:t xml:space="preserve"> propósito principal,  explicar </w:t>
      </w:r>
      <w:r w:rsidR="00B023B9" w:rsidRPr="006613EA">
        <w:rPr>
          <w:b w:val="0"/>
          <w:noProof w:val="0"/>
        </w:rPr>
        <w:t>cuál</w:t>
      </w:r>
      <w:r w:rsidRPr="006613EA">
        <w:rPr>
          <w:b w:val="0"/>
          <w:noProof w:val="0"/>
        </w:rPr>
        <w:t xml:space="preserve"> será la secuencia de pasos requerida para instalar el servidor de </w:t>
      </w:r>
      <w:proofErr w:type="spellStart"/>
      <w:r w:rsidRPr="006613EA">
        <w:rPr>
          <w:b w:val="0"/>
          <w:noProof w:val="0"/>
        </w:rPr>
        <w:t>rabbitMQ</w:t>
      </w:r>
      <w:proofErr w:type="spellEnd"/>
      <w:r w:rsidRPr="006613EA">
        <w:rPr>
          <w:b w:val="0"/>
          <w:noProof w:val="0"/>
        </w:rPr>
        <w:t xml:space="preserve"> y activar la página de administración del mismo.</w:t>
      </w:r>
    </w:p>
    <w:p w:rsidR="009C14E0" w:rsidRPr="006613EA" w:rsidRDefault="009C14E0" w:rsidP="00577508">
      <w:pPr>
        <w:rPr>
          <w:b w:val="0"/>
          <w:noProof w:val="0"/>
        </w:rPr>
      </w:pPr>
    </w:p>
    <w:p w:rsidR="00675DB9" w:rsidRPr="006613EA" w:rsidRDefault="009C14E0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 xml:space="preserve">No es del alcance de este documento la administración de </w:t>
      </w:r>
      <w:proofErr w:type="spellStart"/>
      <w:r w:rsidRPr="006613EA">
        <w:rPr>
          <w:b w:val="0"/>
          <w:noProof w:val="0"/>
        </w:rPr>
        <w:t>rabbit</w:t>
      </w:r>
      <w:proofErr w:type="spellEnd"/>
      <w:r w:rsidRPr="006613EA">
        <w:rPr>
          <w:b w:val="0"/>
          <w:noProof w:val="0"/>
        </w:rPr>
        <w:t xml:space="preserve"> en el servidor ya que esto dependerá de las áreas que lo administren.</w:t>
      </w:r>
    </w:p>
    <w:p w:rsidR="00675DB9" w:rsidRPr="006613EA" w:rsidRDefault="00675DB9" w:rsidP="00577508">
      <w:pPr>
        <w:rPr>
          <w:b w:val="0"/>
          <w:noProof w:val="0"/>
        </w:rPr>
      </w:pPr>
    </w:p>
    <w:p w:rsidR="00E02500" w:rsidRPr="006613EA" w:rsidRDefault="00F21EBA" w:rsidP="00577508">
      <w:pPr>
        <w:pStyle w:val="Ttulo1"/>
        <w:rPr>
          <w:noProof w:val="0"/>
        </w:rPr>
      </w:pPr>
      <w:bookmarkStart w:id="15" w:name="_Toc492043895"/>
      <w:r w:rsidRPr="006613EA">
        <w:rPr>
          <w:noProof w:val="0"/>
        </w:rPr>
        <w:t>Supuestos</w:t>
      </w:r>
      <w:bookmarkEnd w:id="15"/>
    </w:p>
    <w:p w:rsidR="00D40A05" w:rsidRPr="006613EA" w:rsidRDefault="00D40A05" w:rsidP="00577508">
      <w:pPr>
        <w:rPr>
          <w:b w:val="0"/>
          <w:noProof w:val="0"/>
        </w:rPr>
      </w:pPr>
    </w:p>
    <w:p w:rsidR="00A21FE1" w:rsidRPr="006613EA" w:rsidRDefault="00F21EBA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>Dentro de este manual se supone como mínimo que la máquina donde se realiza la instalación contiene una arquitectura de 64 bit</w:t>
      </w:r>
      <w:r w:rsidR="006613EA">
        <w:rPr>
          <w:b w:val="0"/>
          <w:noProof w:val="0"/>
        </w:rPr>
        <w:t>s</w:t>
      </w:r>
      <w:r w:rsidRPr="006613EA">
        <w:rPr>
          <w:b w:val="0"/>
          <w:noProof w:val="0"/>
        </w:rPr>
        <w:t>, así como un sistema operativo instalado de acuerdo con esta arquitectura.</w:t>
      </w:r>
      <w:r w:rsidR="00A21FE1">
        <w:rPr>
          <w:b w:val="0"/>
          <w:noProof w:val="0"/>
        </w:rPr>
        <w:t xml:space="preserve"> Mínimo 128MB en memoria RAM y un 40% disponible de la misma. Framework 4.5. 50MB de espacio en disco.</w:t>
      </w:r>
    </w:p>
    <w:p w:rsidR="00F21EBA" w:rsidRPr="006613EA" w:rsidRDefault="00F21EBA" w:rsidP="00577508">
      <w:pPr>
        <w:rPr>
          <w:b w:val="0"/>
          <w:noProof w:val="0"/>
        </w:rPr>
      </w:pPr>
    </w:p>
    <w:p w:rsidR="00F21EBA" w:rsidRPr="006613EA" w:rsidRDefault="00F21EBA" w:rsidP="00577508">
      <w:pPr>
        <w:pStyle w:val="Ttulo1"/>
        <w:rPr>
          <w:noProof w:val="0"/>
        </w:rPr>
      </w:pPr>
      <w:bookmarkStart w:id="16" w:name="_Toc492043896"/>
      <w:r w:rsidRPr="006613EA">
        <w:rPr>
          <w:noProof w:val="0"/>
        </w:rPr>
        <w:t>Orden de instalación</w:t>
      </w:r>
      <w:bookmarkEnd w:id="16"/>
    </w:p>
    <w:p w:rsidR="00F21EBA" w:rsidRDefault="00F21EBA" w:rsidP="00577508">
      <w:pPr>
        <w:rPr>
          <w:b w:val="0"/>
          <w:noProof w:val="0"/>
        </w:rPr>
      </w:pPr>
    </w:p>
    <w:p w:rsidR="001400FA" w:rsidRDefault="001400FA" w:rsidP="00577508">
      <w:pPr>
        <w:rPr>
          <w:b w:val="0"/>
          <w:noProof w:val="0"/>
        </w:rPr>
      </w:pPr>
      <w:r>
        <w:rPr>
          <w:b w:val="0"/>
          <w:noProof w:val="0"/>
          <w:highlight w:val="yellow"/>
        </w:rPr>
        <w:t>NOTA: El procedimiento que</w:t>
      </w:r>
      <w:r w:rsidRPr="001400FA">
        <w:rPr>
          <w:b w:val="0"/>
          <w:noProof w:val="0"/>
          <w:highlight w:val="yellow"/>
        </w:rPr>
        <w:t xml:space="preserve"> se describe a continuación se deben ejecutar en </w:t>
      </w:r>
      <w:r w:rsidR="009C17C5">
        <w:rPr>
          <w:b w:val="0"/>
          <w:noProof w:val="0"/>
          <w:highlight w:val="yellow"/>
        </w:rPr>
        <w:t xml:space="preserve">todos </w:t>
      </w:r>
      <w:r w:rsidRPr="001400FA">
        <w:rPr>
          <w:b w:val="0"/>
          <w:noProof w:val="0"/>
          <w:highlight w:val="yellow"/>
        </w:rPr>
        <w:t xml:space="preserve">los </w:t>
      </w:r>
      <w:r w:rsidR="009C17C5">
        <w:rPr>
          <w:b w:val="0"/>
          <w:noProof w:val="0"/>
          <w:highlight w:val="yellow"/>
        </w:rPr>
        <w:t>servidores</w:t>
      </w:r>
      <w:r w:rsidRPr="001400FA">
        <w:rPr>
          <w:b w:val="0"/>
          <w:noProof w:val="0"/>
          <w:highlight w:val="yellow"/>
        </w:rPr>
        <w:t xml:space="preserve"> que harán </w:t>
      </w:r>
      <w:r w:rsidR="009C17C5">
        <w:rPr>
          <w:b w:val="0"/>
          <w:noProof w:val="0"/>
          <w:highlight w:val="yellow"/>
        </w:rPr>
        <w:t>parte de</w:t>
      </w:r>
      <w:r w:rsidRPr="001400FA">
        <w:rPr>
          <w:b w:val="0"/>
          <w:noProof w:val="0"/>
          <w:highlight w:val="yellow"/>
        </w:rPr>
        <w:t xml:space="preserve"> RabbitMQ</w:t>
      </w:r>
      <w:r w:rsidR="009C17C5">
        <w:rPr>
          <w:b w:val="0"/>
          <w:noProof w:val="0"/>
        </w:rPr>
        <w:t>.</w:t>
      </w:r>
    </w:p>
    <w:p w:rsidR="001400FA" w:rsidRPr="006613EA" w:rsidRDefault="001400FA" w:rsidP="00577508">
      <w:pPr>
        <w:rPr>
          <w:b w:val="0"/>
          <w:noProof w:val="0"/>
        </w:rPr>
      </w:pPr>
    </w:p>
    <w:p w:rsidR="00F21EBA" w:rsidRPr="006613EA" w:rsidRDefault="00F21EBA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>Dentro de la carpeta denominada “Instaladores”</w:t>
      </w:r>
      <w:r w:rsidR="006613EA">
        <w:rPr>
          <w:b w:val="0"/>
          <w:noProof w:val="0"/>
        </w:rPr>
        <w:t xml:space="preserve"> ubicada en la ruta </w:t>
      </w:r>
      <w:hyperlink r:id="rId14" w:history="1">
        <w:r w:rsidR="006613EA" w:rsidRPr="006613EA">
          <w:rPr>
            <w:rStyle w:val="Hipervnculo"/>
            <w:b w:val="0"/>
            <w:noProof w:val="0"/>
          </w:rPr>
          <w:t>\\10.138.32.158\Tec_sistran\SISE3G-SISTRAN OT'S\WEBSERVICES-COTIZADOR-R2-FASE1B\SISE3G\Archivos\RabbitMQ\Instaladores</w:t>
        </w:r>
      </w:hyperlink>
      <w:r w:rsidRPr="006613EA">
        <w:rPr>
          <w:b w:val="0"/>
          <w:noProof w:val="0"/>
        </w:rPr>
        <w:t xml:space="preserve"> usted encontrará los archivos denominados así:</w:t>
      </w:r>
    </w:p>
    <w:p w:rsidR="00F21EBA" w:rsidRPr="006613EA" w:rsidRDefault="00F21EBA" w:rsidP="00577508">
      <w:pPr>
        <w:rPr>
          <w:b w:val="0"/>
          <w:noProof w:val="0"/>
        </w:rPr>
      </w:pPr>
    </w:p>
    <w:p w:rsidR="00F21EBA" w:rsidRPr="006613EA" w:rsidRDefault="00F21EBA" w:rsidP="00577508">
      <w:pPr>
        <w:rPr>
          <w:b w:val="0"/>
          <w:noProof w:val="0"/>
        </w:rPr>
      </w:pPr>
      <w:r w:rsidRPr="006613EA">
        <w:rPr>
          <w:noProof w:val="0"/>
        </w:rPr>
        <w:t>otp_win64_20.0.exe</w:t>
      </w:r>
      <w:r w:rsidRPr="006613EA">
        <w:rPr>
          <w:b w:val="0"/>
          <w:noProof w:val="0"/>
        </w:rPr>
        <w:t xml:space="preserve">: </w:t>
      </w:r>
    </w:p>
    <w:p w:rsidR="00F21EBA" w:rsidRPr="006613EA" w:rsidRDefault="00F21EBA" w:rsidP="00577508">
      <w:pPr>
        <w:rPr>
          <w:b w:val="0"/>
          <w:noProof w:val="0"/>
        </w:rPr>
      </w:pPr>
    </w:p>
    <w:p w:rsidR="00E02500" w:rsidRPr="006613EA" w:rsidRDefault="00F21EBA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 xml:space="preserve">Conjunto de librerías que permitirá la implementación de funcionalidades orientadas a ejecución en tiempo real (middleware creado en lenguaje </w:t>
      </w:r>
      <w:proofErr w:type="spellStart"/>
      <w:r w:rsidRPr="006613EA">
        <w:rPr>
          <w:b w:val="0"/>
          <w:noProof w:val="0"/>
        </w:rPr>
        <w:t>Erlang</w:t>
      </w:r>
      <w:proofErr w:type="spellEnd"/>
      <w:r w:rsidRPr="006613EA">
        <w:rPr>
          <w:b w:val="0"/>
          <w:noProof w:val="0"/>
        </w:rPr>
        <w:t>).</w:t>
      </w:r>
    </w:p>
    <w:p w:rsidR="00F21EBA" w:rsidRPr="006613EA" w:rsidRDefault="00F21EBA" w:rsidP="00577508">
      <w:pPr>
        <w:rPr>
          <w:b w:val="0"/>
          <w:noProof w:val="0"/>
        </w:rPr>
      </w:pPr>
    </w:p>
    <w:p w:rsidR="00F21EBA" w:rsidRPr="006613EA" w:rsidRDefault="00F21EBA" w:rsidP="00577508">
      <w:pPr>
        <w:rPr>
          <w:b w:val="0"/>
          <w:noProof w:val="0"/>
        </w:rPr>
      </w:pPr>
      <w:proofErr w:type="gramStart"/>
      <w:r w:rsidRPr="006613EA">
        <w:rPr>
          <w:noProof w:val="0"/>
        </w:rPr>
        <w:t>rabbitmq-server-3.6.10.exe</w:t>
      </w:r>
      <w:proofErr w:type="gramEnd"/>
      <w:r w:rsidRPr="006613EA">
        <w:rPr>
          <w:b w:val="0"/>
          <w:noProof w:val="0"/>
        </w:rPr>
        <w:t xml:space="preserve">: </w:t>
      </w:r>
    </w:p>
    <w:p w:rsidR="00F21EBA" w:rsidRPr="006613EA" w:rsidRDefault="00F21EBA" w:rsidP="00577508">
      <w:pPr>
        <w:rPr>
          <w:b w:val="0"/>
          <w:noProof w:val="0"/>
        </w:rPr>
      </w:pPr>
    </w:p>
    <w:p w:rsidR="00F21EBA" w:rsidRPr="006613EA" w:rsidRDefault="00F21EBA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 xml:space="preserve">Instalador de </w:t>
      </w:r>
      <w:proofErr w:type="spellStart"/>
      <w:r w:rsidRPr="006613EA">
        <w:rPr>
          <w:b w:val="0"/>
          <w:noProof w:val="0"/>
        </w:rPr>
        <w:t>rabbitMQ</w:t>
      </w:r>
      <w:proofErr w:type="spellEnd"/>
      <w:r w:rsidRPr="006613EA">
        <w:rPr>
          <w:b w:val="0"/>
          <w:noProof w:val="0"/>
        </w:rPr>
        <w:t xml:space="preserve"> que permitirá configurar y administrar el sistema de colas</w:t>
      </w:r>
      <w:r w:rsidR="006613EA">
        <w:rPr>
          <w:b w:val="0"/>
          <w:noProof w:val="0"/>
        </w:rPr>
        <w:t xml:space="preserve"> y</w:t>
      </w:r>
      <w:r w:rsidRPr="006613EA">
        <w:rPr>
          <w:b w:val="0"/>
          <w:noProof w:val="0"/>
        </w:rPr>
        <w:t xml:space="preserve"> procesamiento.</w:t>
      </w:r>
    </w:p>
    <w:p w:rsidR="00A01D39" w:rsidRPr="006613EA" w:rsidRDefault="00A01D39" w:rsidP="00577508">
      <w:pPr>
        <w:rPr>
          <w:b w:val="0"/>
          <w:noProof w:val="0"/>
        </w:rPr>
      </w:pPr>
    </w:p>
    <w:p w:rsidR="00A442FF" w:rsidRDefault="00A01D39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 xml:space="preserve">El orden de instalación corresponderá a la ejecución del archivo denominado </w:t>
      </w:r>
      <w:r w:rsidRPr="006613EA">
        <w:rPr>
          <w:noProof w:val="0"/>
        </w:rPr>
        <w:t>otp_win64_20.0.exe</w:t>
      </w:r>
      <w:r w:rsidRPr="006613EA">
        <w:rPr>
          <w:b w:val="0"/>
          <w:noProof w:val="0"/>
        </w:rPr>
        <w:t xml:space="preserve"> y posteriormente al archivo </w:t>
      </w:r>
      <w:r w:rsidRPr="006613EA">
        <w:rPr>
          <w:noProof w:val="0"/>
        </w:rPr>
        <w:t>rabbitmq-server-3.6.10.exe</w:t>
      </w:r>
      <w:r w:rsidRPr="006613EA">
        <w:rPr>
          <w:b w:val="0"/>
          <w:noProof w:val="0"/>
        </w:rPr>
        <w:t>.</w:t>
      </w:r>
      <w:r w:rsidR="008225C0">
        <w:rPr>
          <w:b w:val="0"/>
          <w:noProof w:val="0"/>
        </w:rPr>
        <w:t xml:space="preserve"> </w:t>
      </w:r>
      <w:r w:rsidR="008225C0" w:rsidRPr="008225C0">
        <w:rPr>
          <w:b w:val="0"/>
          <w:noProof w:val="0"/>
          <w:highlight w:val="yellow"/>
        </w:rPr>
        <w:t>(Se debe</w:t>
      </w:r>
      <w:r w:rsidR="001400FA">
        <w:rPr>
          <w:b w:val="0"/>
          <w:noProof w:val="0"/>
          <w:highlight w:val="yellow"/>
        </w:rPr>
        <w:t>n</w:t>
      </w:r>
      <w:r w:rsidR="008225C0" w:rsidRPr="008225C0">
        <w:rPr>
          <w:b w:val="0"/>
          <w:noProof w:val="0"/>
          <w:highlight w:val="yellow"/>
        </w:rPr>
        <w:t xml:space="preserve"> instalar</w:t>
      </w:r>
      <w:r w:rsidR="001400FA">
        <w:rPr>
          <w:b w:val="0"/>
          <w:noProof w:val="0"/>
          <w:highlight w:val="yellow"/>
        </w:rPr>
        <w:t xml:space="preserve"> y ejecutar</w:t>
      </w:r>
      <w:r w:rsidR="008225C0" w:rsidRPr="008225C0">
        <w:rPr>
          <w:b w:val="0"/>
          <w:noProof w:val="0"/>
          <w:highlight w:val="yellow"/>
        </w:rPr>
        <w:t xml:space="preserve"> con permisos de administrador)</w:t>
      </w:r>
      <w:r w:rsidR="001400FA">
        <w:rPr>
          <w:b w:val="0"/>
          <w:noProof w:val="0"/>
        </w:rPr>
        <w:t>.</w:t>
      </w:r>
    </w:p>
    <w:p w:rsidR="00F23DD0" w:rsidRDefault="00F23DD0" w:rsidP="00577508">
      <w:pPr>
        <w:rPr>
          <w:b w:val="0"/>
          <w:noProof w:val="0"/>
        </w:rPr>
      </w:pPr>
    </w:p>
    <w:p w:rsidR="00F23DD0" w:rsidRDefault="00F23DD0" w:rsidP="00577508">
      <w:pPr>
        <w:rPr>
          <w:b w:val="0"/>
          <w:noProof w:val="0"/>
        </w:rPr>
      </w:pPr>
    </w:p>
    <w:p w:rsidR="00F23DD0" w:rsidRDefault="00F23DD0" w:rsidP="00577508">
      <w:pPr>
        <w:rPr>
          <w:b w:val="0"/>
          <w:noProof w:val="0"/>
        </w:rPr>
      </w:pPr>
    </w:p>
    <w:p w:rsidR="00F23DD0" w:rsidRDefault="00F23DD0" w:rsidP="00577508">
      <w:pPr>
        <w:rPr>
          <w:b w:val="0"/>
          <w:noProof w:val="0"/>
        </w:rPr>
      </w:pPr>
    </w:p>
    <w:p w:rsidR="00F23DD0" w:rsidRDefault="00F23DD0" w:rsidP="00577508">
      <w:pPr>
        <w:rPr>
          <w:b w:val="0"/>
          <w:noProof w:val="0"/>
        </w:rPr>
      </w:pPr>
    </w:p>
    <w:p w:rsidR="00F23DD0" w:rsidRDefault="00F23DD0" w:rsidP="00577508">
      <w:pPr>
        <w:rPr>
          <w:b w:val="0"/>
          <w:noProof w:val="0"/>
        </w:rPr>
      </w:pPr>
    </w:p>
    <w:p w:rsidR="00F23DD0" w:rsidRDefault="00F23DD0" w:rsidP="00577508">
      <w:pPr>
        <w:rPr>
          <w:b w:val="0"/>
          <w:noProof w:val="0"/>
        </w:rPr>
      </w:pPr>
    </w:p>
    <w:p w:rsidR="00F23DD0" w:rsidRDefault="00F23DD0" w:rsidP="00577508">
      <w:pPr>
        <w:rPr>
          <w:b w:val="0"/>
          <w:noProof w:val="0"/>
        </w:rPr>
      </w:pPr>
    </w:p>
    <w:p w:rsidR="00F23DD0" w:rsidRDefault="00F23DD0" w:rsidP="00577508">
      <w:pPr>
        <w:rPr>
          <w:b w:val="0"/>
          <w:noProof w:val="0"/>
        </w:rPr>
      </w:pPr>
    </w:p>
    <w:p w:rsidR="00F23DD0" w:rsidRDefault="00F23DD0" w:rsidP="00577508">
      <w:pPr>
        <w:rPr>
          <w:noProof w:val="0"/>
        </w:rPr>
      </w:pPr>
      <w:r>
        <w:rPr>
          <w:b w:val="0"/>
          <w:noProof w:val="0"/>
        </w:rPr>
        <w:t xml:space="preserve">Ejecutar </w:t>
      </w:r>
      <w:r w:rsidR="001400FA">
        <w:rPr>
          <w:b w:val="0"/>
          <w:noProof w:val="0"/>
        </w:rPr>
        <w:t xml:space="preserve">como administrador el archivo </w:t>
      </w:r>
      <w:r w:rsidRPr="006613EA">
        <w:rPr>
          <w:noProof w:val="0"/>
        </w:rPr>
        <w:t>otp_win64_20.0.exe</w:t>
      </w:r>
    </w:p>
    <w:p w:rsidR="001400FA" w:rsidRDefault="001400FA" w:rsidP="00577508">
      <w:pPr>
        <w:rPr>
          <w:noProof w:val="0"/>
        </w:rPr>
      </w:pPr>
    </w:p>
    <w:p w:rsidR="001400FA" w:rsidRDefault="001400FA" w:rsidP="006151CE">
      <w:pPr>
        <w:jc w:val="center"/>
        <w:rPr>
          <w:b w:val="0"/>
          <w:noProof w:val="0"/>
        </w:rPr>
      </w:pPr>
      <w:r>
        <w:rPr>
          <w:b w:val="0"/>
        </w:rPr>
        <w:drawing>
          <wp:inline distT="0" distB="0" distL="0" distR="0" wp14:anchorId="4739578B" wp14:editId="7DE0588B">
            <wp:extent cx="5838825" cy="143563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43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DD0" w:rsidRDefault="00F23DD0" w:rsidP="00577508">
      <w:pPr>
        <w:rPr>
          <w:b w:val="0"/>
          <w:noProof w:val="0"/>
        </w:rPr>
      </w:pPr>
    </w:p>
    <w:p w:rsidR="00F23DD0" w:rsidRDefault="00F23DD0" w:rsidP="00F23DD0">
      <w:pPr>
        <w:jc w:val="center"/>
        <w:rPr>
          <w:b w:val="0"/>
          <w:noProof w:val="0"/>
        </w:rPr>
      </w:pPr>
      <w:r>
        <w:drawing>
          <wp:inline distT="0" distB="0" distL="0" distR="0" wp14:anchorId="22B1BFAA" wp14:editId="18129748">
            <wp:extent cx="3714750" cy="2837657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1594" t="22357" r="31717" b="27794"/>
                    <a:stretch/>
                  </pic:blipFill>
                  <pic:spPr bwMode="auto">
                    <a:xfrm>
                      <a:off x="0" y="0"/>
                      <a:ext cx="3717742" cy="2839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DD0" w:rsidRDefault="00F23DD0" w:rsidP="00F23DD0">
      <w:pPr>
        <w:jc w:val="center"/>
        <w:rPr>
          <w:b w:val="0"/>
          <w:noProof w:val="0"/>
        </w:rPr>
      </w:pPr>
    </w:p>
    <w:p w:rsidR="00F23DD0" w:rsidRDefault="00F23DD0" w:rsidP="00F23DD0">
      <w:pPr>
        <w:jc w:val="center"/>
        <w:rPr>
          <w:b w:val="0"/>
          <w:noProof w:val="0"/>
        </w:rPr>
      </w:pPr>
      <w:proofErr w:type="spellStart"/>
      <w:r>
        <w:rPr>
          <w:b w:val="0"/>
          <w:noProof w:val="0"/>
        </w:rPr>
        <w:t>Next</w:t>
      </w:r>
      <w:proofErr w:type="spellEnd"/>
    </w:p>
    <w:p w:rsidR="00F23DD0" w:rsidRDefault="00F23DD0" w:rsidP="00577508">
      <w:pPr>
        <w:rPr>
          <w:b w:val="0"/>
          <w:noProof w:val="0"/>
        </w:rPr>
      </w:pPr>
    </w:p>
    <w:p w:rsidR="00F23DD0" w:rsidRDefault="00F23DD0" w:rsidP="00F23DD0">
      <w:pPr>
        <w:jc w:val="center"/>
        <w:rPr>
          <w:b w:val="0"/>
          <w:noProof w:val="0"/>
        </w:rPr>
      </w:pPr>
      <w:r>
        <w:lastRenderedPageBreak/>
        <w:drawing>
          <wp:inline distT="0" distB="0" distL="0" distR="0" wp14:anchorId="1C425351" wp14:editId="3782F9B5">
            <wp:extent cx="3752850" cy="2893885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1669" t="22033" r="31668" b="27682"/>
                    <a:stretch/>
                  </pic:blipFill>
                  <pic:spPr bwMode="auto">
                    <a:xfrm>
                      <a:off x="0" y="0"/>
                      <a:ext cx="3745597" cy="288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DD0" w:rsidRDefault="00F23DD0" w:rsidP="00F23DD0">
      <w:pPr>
        <w:jc w:val="center"/>
        <w:rPr>
          <w:b w:val="0"/>
          <w:noProof w:val="0"/>
        </w:rPr>
      </w:pPr>
    </w:p>
    <w:p w:rsidR="00F23DD0" w:rsidRDefault="00F23DD0" w:rsidP="00F23DD0">
      <w:pPr>
        <w:jc w:val="center"/>
        <w:rPr>
          <w:b w:val="0"/>
          <w:noProof w:val="0"/>
        </w:rPr>
      </w:pPr>
      <w:proofErr w:type="spellStart"/>
      <w:r>
        <w:rPr>
          <w:b w:val="0"/>
          <w:noProof w:val="0"/>
        </w:rPr>
        <w:t>Install</w:t>
      </w:r>
      <w:proofErr w:type="spellEnd"/>
    </w:p>
    <w:p w:rsidR="00F23DD0" w:rsidRDefault="00F23DD0" w:rsidP="00F23DD0">
      <w:pPr>
        <w:jc w:val="center"/>
        <w:rPr>
          <w:b w:val="0"/>
          <w:noProof w:val="0"/>
        </w:rPr>
      </w:pPr>
    </w:p>
    <w:p w:rsidR="00F23DD0" w:rsidRDefault="00F23DD0" w:rsidP="00F23DD0">
      <w:pPr>
        <w:jc w:val="center"/>
        <w:rPr>
          <w:b w:val="0"/>
          <w:noProof w:val="0"/>
        </w:rPr>
      </w:pPr>
      <w:r>
        <w:drawing>
          <wp:inline distT="0" distB="0" distL="0" distR="0" wp14:anchorId="36B25FD5" wp14:editId="7413485D">
            <wp:extent cx="4166559" cy="3229084"/>
            <wp:effectExtent l="0" t="0" r="571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1385" t="21617" r="31634" b="27407"/>
                    <a:stretch/>
                  </pic:blipFill>
                  <pic:spPr bwMode="auto">
                    <a:xfrm>
                      <a:off x="0" y="0"/>
                      <a:ext cx="4176811" cy="323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32F" w:rsidRDefault="0037332F" w:rsidP="00F23DD0">
      <w:pPr>
        <w:jc w:val="center"/>
        <w:rPr>
          <w:b w:val="0"/>
          <w:noProof w:val="0"/>
        </w:rPr>
      </w:pPr>
    </w:p>
    <w:p w:rsidR="0037332F" w:rsidRDefault="0037332F" w:rsidP="00F23DD0">
      <w:pPr>
        <w:jc w:val="center"/>
        <w:rPr>
          <w:b w:val="0"/>
          <w:noProof w:val="0"/>
        </w:rPr>
      </w:pPr>
      <w:r>
        <w:lastRenderedPageBreak/>
        <w:drawing>
          <wp:inline distT="0" distB="0" distL="0" distR="0" wp14:anchorId="22CC1DC2" wp14:editId="0B9E6CA1">
            <wp:extent cx="4066892" cy="303649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1385" t="22482" r="31493" b="28219"/>
                    <a:stretch/>
                  </pic:blipFill>
                  <pic:spPr bwMode="auto">
                    <a:xfrm>
                      <a:off x="0" y="0"/>
                      <a:ext cx="4086458" cy="3051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DD0" w:rsidRDefault="00F23DD0" w:rsidP="00F23DD0">
      <w:pPr>
        <w:rPr>
          <w:b w:val="0"/>
          <w:noProof w:val="0"/>
        </w:rPr>
      </w:pPr>
    </w:p>
    <w:p w:rsidR="0037332F" w:rsidRDefault="0037332F" w:rsidP="00F23DD0">
      <w:pPr>
        <w:rPr>
          <w:b w:val="0"/>
          <w:noProof w:val="0"/>
        </w:rPr>
      </w:pPr>
    </w:p>
    <w:p w:rsidR="0037332F" w:rsidRDefault="0037332F" w:rsidP="00F23DD0">
      <w:pPr>
        <w:rPr>
          <w:b w:val="0"/>
          <w:noProof w:val="0"/>
        </w:rPr>
      </w:pPr>
    </w:p>
    <w:p w:rsidR="0037332F" w:rsidRDefault="0037332F" w:rsidP="00F23DD0">
      <w:pPr>
        <w:rPr>
          <w:b w:val="0"/>
          <w:noProof w:val="0"/>
        </w:rPr>
      </w:pPr>
    </w:p>
    <w:p w:rsidR="0037332F" w:rsidRDefault="0037332F" w:rsidP="00F23DD0">
      <w:pPr>
        <w:rPr>
          <w:b w:val="0"/>
          <w:noProof w:val="0"/>
        </w:rPr>
      </w:pPr>
    </w:p>
    <w:p w:rsidR="0037332F" w:rsidRDefault="0037332F" w:rsidP="00F23DD0">
      <w:pPr>
        <w:rPr>
          <w:b w:val="0"/>
          <w:noProof w:val="0"/>
        </w:rPr>
      </w:pPr>
    </w:p>
    <w:p w:rsidR="0037332F" w:rsidRDefault="0037332F" w:rsidP="00F23DD0">
      <w:pPr>
        <w:rPr>
          <w:b w:val="0"/>
          <w:noProof w:val="0"/>
        </w:rPr>
      </w:pPr>
    </w:p>
    <w:p w:rsidR="0037332F" w:rsidRDefault="0037332F" w:rsidP="00F23DD0">
      <w:pPr>
        <w:rPr>
          <w:b w:val="0"/>
          <w:noProof w:val="0"/>
        </w:rPr>
      </w:pPr>
    </w:p>
    <w:p w:rsidR="0037332F" w:rsidRDefault="0037332F" w:rsidP="00F23DD0">
      <w:pPr>
        <w:rPr>
          <w:b w:val="0"/>
          <w:noProof w:val="0"/>
        </w:rPr>
      </w:pPr>
    </w:p>
    <w:p w:rsidR="00F23DD0" w:rsidRDefault="006151CE" w:rsidP="00F23DD0">
      <w:pPr>
        <w:rPr>
          <w:b w:val="0"/>
          <w:noProof w:val="0"/>
        </w:rPr>
      </w:pPr>
      <w:r>
        <w:rPr>
          <w:b w:val="0"/>
          <w:noProof w:val="0"/>
        </w:rPr>
        <w:t>Seguido, e</w:t>
      </w:r>
      <w:r w:rsidR="00F23DD0">
        <w:rPr>
          <w:b w:val="0"/>
          <w:noProof w:val="0"/>
        </w:rPr>
        <w:t xml:space="preserve">jecutar </w:t>
      </w:r>
      <w:r w:rsidR="001400FA">
        <w:rPr>
          <w:b w:val="0"/>
          <w:noProof w:val="0"/>
        </w:rPr>
        <w:t xml:space="preserve">como administrador el archivo </w:t>
      </w:r>
      <w:r w:rsidR="00F23DD0" w:rsidRPr="006613EA">
        <w:rPr>
          <w:noProof w:val="0"/>
        </w:rPr>
        <w:t>rabbitmq-server-3.6.10.exe</w:t>
      </w:r>
      <w:r w:rsidR="00F23DD0" w:rsidRPr="006613EA">
        <w:rPr>
          <w:b w:val="0"/>
          <w:noProof w:val="0"/>
        </w:rPr>
        <w:t xml:space="preserve"> </w:t>
      </w:r>
    </w:p>
    <w:p w:rsidR="00F23DD0" w:rsidRDefault="00F23DD0" w:rsidP="00F23DD0">
      <w:pPr>
        <w:rPr>
          <w:b w:val="0"/>
          <w:noProof w:val="0"/>
        </w:rPr>
      </w:pPr>
    </w:p>
    <w:p w:rsidR="0037332F" w:rsidRDefault="0037332F" w:rsidP="0037332F">
      <w:pPr>
        <w:jc w:val="center"/>
        <w:rPr>
          <w:b w:val="0"/>
          <w:noProof w:val="0"/>
        </w:rPr>
      </w:pPr>
      <w:r>
        <w:drawing>
          <wp:inline distT="0" distB="0" distL="0" distR="0" wp14:anchorId="57BA0519" wp14:editId="16627B28">
            <wp:extent cx="4002657" cy="3072578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1385" t="21918" r="31493" b="27397"/>
                    <a:stretch/>
                  </pic:blipFill>
                  <pic:spPr bwMode="auto">
                    <a:xfrm>
                      <a:off x="0" y="0"/>
                      <a:ext cx="4011140" cy="307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32F" w:rsidRDefault="0037332F" w:rsidP="0037332F">
      <w:pPr>
        <w:jc w:val="center"/>
        <w:rPr>
          <w:b w:val="0"/>
          <w:noProof w:val="0"/>
        </w:rPr>
      </w:pPr>
    </w:p>
    <w:p w:rsidR="0037332F" w:rsidRDefault="0037332F" w:rsidP="0037332F">
      <w:pPr>
        <w:jc w:val="center"/>
        <w:rPr>
          <w:b w:val="0"/>
          <w:noProof w:val="0"/>
        </w:rPr>
      </w:pPr>
      <w:proofErr w:type="spellStart"/>
      <w:r>
        <w:rPr>
          <w:b w:val="0"/>
          <w:noProof w:val="0"/>
        </w:rPr>
        <w:t>Install</w:t>
      </w:r>
      <w:proofErr w:type="spellEnd"/>
    </w:p>
    <w:p w:rsidR="0037332F" w:rsidRDefault="0037332F" w:rsidP="0037332F">
      <w:pPr>
        <w:jc w:val="center"/>
        <w:rPr>
          <w:b w:val="0"/>
          <w:noProof w:val="0"/>
        </w:rPr>
      </w:pPr>
    </w:p>
    <w:p w:rsidR="0037332F" w:rsidRDefault="0037332F" w:rsidP="0037332F">
      <w:pPr>
        <w:jc w:val="center"/>
        <w:rPr>
          <w:b w:val="0"/>
          <w:noProof w:val="0"/>
        </w:rPr>
      </w:pPr>
      <w:r>
        <w:drawing>
          <wp:inline distT="0" distB="0" distL="0" distR="0" wp14:anchorId="5B1B76A9" wp14:editId="47A41606">
            <wp:extent cx="3968151" cy="3070011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1231" t="24658" r="31339" b="23836"/>
                    <a:stretch/>
                  </pic:blipFill>
                  <pic:spPr bwMode="auto">
                    <a:xfrm>
                      <a:off x="0" y="0"/>
                      <a:ext cx="3985796" cy="3083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32F" w:rsidRDefault="0037332F" w:rsidP="0037332F">
      <w:pPr>
        <w:jc w:val="center"/>
        <w:rPr>
          <w:b w:val="0"/>
          <w:noProof w:val="0"/>
        </w:rPr>
      </w:pPr>
    </w:p>
    <w:p w:rsidR="0037332F" w:rsidRDefault="0037332F" w:rsidP="0037332F">
      <w:pPr>
        <w:jc w:val="center"/>
        <w:rPr>
          <w:b w:val="0"/>
          <w:noProof w:val="0"/>
        </w:rPr>
      </w:pPr>
      <w:r>
        <w:drawing>
          <wp:inline distT="0" distB="0" distL="0" distR="0" wp14:anchorId="7CEDBBD8" wp14:editId="474C3B3D">
            <wp:extent cx="3209925" cy="2480398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1231" t="25174" r="31538" b="23656"/>
                    <a:stretch/>
                  </pic:blipFill>
                  <pic:spPr bwMode="auto">
                    <a:xfrm>
                      <a:off x="0" y="0"/>
                      <a:ext cx="3216177" cy="248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332F" w:rsidRDefault="0037332F" w:rsidP="0037332F">
      <w:pPr>
        <w:jc w:val="center"/>
        <w:rPr>
          <w:b w:val="0"/>
          <w:noProof w:val="0"/>
        </w:rPr>
      </w:pPr>
    </w:p>
    <w:p w:rsidR="0037332F" w:rsidRDefault="0037332F" w:rsidP="0037332F">
      <w:pPr>
        <w:jc w:val="center"/>
        <w:rPr>
          <w:b w:val="0"/>
          <w:noProof w:val="0"/>
        </w:rPr>
      </w:pPr>
      <w:proofErr w:type="spellStart"/>
      <w:r>
        <w:rPr>
          <w:b w:val="0"/>
          <w:noProof w:val="0"/>
        </w:rPr>
        <w:t>Finish</w:t>
      </w:r>
      <w:proofErr w:type="spellEnd"/>
    </w:p>
    <w:p w:rsidR="0037332F" w:rsidRDefault="0037332F" w:rsidP="0037332F">
      <w:pPr>
        <w:jc w:val="center"/>
        <w:rPr>
          <w:b w:val="0"/>
          <w:noProof w:val="0"/>
        </w:rPr>
      </w:pPr>
    </w:p>
    <w:p w:rsidR="0037332F" w:rsidRDefault="0037332F" w:rsidP="0037332F">
      <w:pPr>
        <w:jc w:val="center"/>
        <w:rPr>
          <w:b w:val="0"/>
          <w:noProof w:val="0"/>
        </w:rPr>
      </w:pPr>
      <w:r>
        <w:lastRenderedPageBreak/>
        <w:drawing>
          <wp:inline distT="0" distB="0" distL="0" distR="0" wp14:anchorId="5289710B" wp14:editId="7DC2A3AF">
            <wp:extent cx="3486150" cy="2690556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1385" t="24901" r="31478" b="24119"/>
                    <a:stretch/>
                  </pic:blipFill>
                  <pic:spPr bwMode="auto">
                    <a:xfrm>
                      <a:off x="0" y="0"/>
                      <a:ext cx="3496691" cy="269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2FF" w:rsidRPr="006613EA" w:rsidRDefault="00A442FF" w:rsidP="00577508">
      <w:pPr>
        <w:rPr>
          <w:b w:val="0"/>
          <w:noProof w:val="0"/>
        </w:rPr>
      </w:pPr>
    </w:p>
    <w:p w:rsidR="00A442FF" w:rsidRPr="006613EA" w:rsidRDefault="00A442FF" w:rsidP="00577508">
      <w:pPr>
        <w:pStyle w:val="Ttulo2"/>
        <w:rPr>
          <w:noProof w:val="0"/>
        </w:rPr>
      </w:pPr>
      <w:bookmarkStart w:id="17" w:name="_Toc492043897"/>
      <w:r w:rsidRPr="006613EA">
        <w:rPr>
          <w:noProof w:val="0"/>
        </w:rPr>
        <w:t xml:space="preserve">Status </w:t>
      </w:r>
      <w:proofErr w:type="spellStart"/>
      <w:r w:rsidRPr="006613EA">
        <w:rPr>
          <w:noProof w:val="0"/>
        </w:rPr>
        <w:t>rabbitMQ</w:t>
      </w:r>
      <w:bookmarkEnd w:id="17"/>
      <w:proofErr w:type="spellEnd"/>
    </w:p>
    <w:p w:rsidR="00A442FF" w:rsidRPr="006613EA" w:rsidRDefault="00A442FF" w:rsidP="00577508">
      <w:pPr>
        <w:rPr>
          <w:b w:val="0"/>
          <w:noProof w:val="0"/>
        </w:rPr>
      </w:pPr>
    </w:p>
    <w:p w:rsidR="00A442FF" w:rsidRDefault="00A442FF" w:rsidP="00577508">
      <w:pPr>
        <w:pStyle w:val="Prrafodelista"/>
        <w:numPr>
          <w:ilvl w:val="0"/>
          <w:numId w:val="37"/>
        </w:numPr>
        <w:rPr>
          <w:b w:val="0"/>
          <w:noProof w:val="0"/>
        </w:rPr>
      </w:pPr>
      <w:r w:rsidRPr="001400FA">
        <w:rPr>
          <w:b w:val="0"/>
          <w:noProof w:val="0"/>
        </w:rPr>
        <w:t xml:space="preserve">Ingrese </w:t>
      </w:r>
      <w:r w:rsidR="001400FA">
        <w:rPr>
          <w:b w:val="0"/>
          <w:noProof w:val="0"/>
        </w:rPr>
        <w:t xml:space="preserve">ejecutando como administrador </w:t>
      </w:r>
      <w:r w:rsidRPr="001400FA">
        <w:rPr>
          <w:b w:val="0"/>
          <w:noProof w:val="0"/>
        </w:rPr>
        <w:t xml:space="preserve">a la consola </w:t>
      </w:r>
      <w:r w:rsidR="001400FA" w:rsidRPr="001400FA">
        <w:rPr>
          <w:b w:val="0"/>
          <w:noProof w:val="0"/>
        </w:rPr>
        <w:t>de RabbitMQ</w:t>
      </w:r>
    </w:p>
    <w:p w:rsidR="001400FA" w:rsidRDefault="001400FA" w:rsidP="001400FA">
      <w:pPr>
        <w:rPr>
          <w:b w:val="0"/>
          <w:noProof w:val="0"/>
        </w:rPr>
      </w:pPr>
    </w:p>
    <w:p w:rsidR="001400FA" w:rsidRDefault="001400FA" w:rsidP="001400FA">
      <w:pPr>
        <w:jc w:val="center"/>
        <w:rPr>
          <w:b w:val="0"/>
          <w:noProof w:val="0"/>
        </w:rPr>
      </w:pPr>
      <w:r>
        <w:drawing>
          <wp:inline distT="0" distB="0" distL="0" distR="0" wp14:anchorId="2F0E77F9" wp14:editId="591D47A0">
            <wp:extent cx="1866900" cy="155575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" r="-4556" b="60746"/>
                    <a:stretch/>
                  </pic:blipFill>
                  <pic:spPr bwMode="auto">
                    <a:xfrm>
                      <a:off x="0" y="0"/>
                      <a:ext cx="1867209" cy="1556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0FA" w:rsidRPr="001400FA" w:rsidRDefault="001400FA" w:rsidP="001400FA">
      <w:pPr>
        <w:rPr>
          <w:b w:val="0"/>
          <w:noProof w:val="0"/>
        </w:rPr>
      </w:pPr>
    </w:p>
    <w:p w:rsidR="00A442FF" w:rsidRPr="006613EA" w:rsidRDefault="00A442FF" w:rsidP="00577508">
      <w:pPr>
        <w:pStyle w:val="Prrafodelista"/>
        <w:numPr>
          <w:ilvl w:val="0"/>
          <w:numId w:val="37"/>
        </w:numPr>
        <w:rPr>
          <w:b w:val="0"/>
          <w:noProof w:val="0"/>
        </w:rPr>
      </w:pPr>
      <w:r w:rsidRPr="006613EA">
        <w:rPr>
          <w:b w:val="0"/>
          <w:noProof w:val="0"/>
        </w:rPr>
        <w:t xml:space="preserve">Una vez en la consola ingrese el siguiente comando: </w:t>
      </w:r>
    </w:p>
    <w:p w:rsidR="001400FA" w:rsidRDefault="00A442FF" w:rsidP="00577508">
      <w:pPr>
        <w:pStyle w:val="Prrafodelista"/>
        <w:rPr>
          <w:b w:val="0"/>
          <w:noProof w:val="0"/>
          <w:lang w:val="en-US"/>
        </w:rPr>
      </w:pPr>
      <w:r w:rsidRPr="001400FA">
        <w:rPr>
          <w:noProof w:val="0"/>
          <w:lang w:val="en-US"/>
        </w:rPr>
        <w:t>cd C:\Program Files\</w:t>
      </w:r>
      <w:proofErr w:type="spellStart"/>
      <w:r w:rsidRPr="001400FA">
        <w:rPr>
          <w:noProof w:val="0"/>
          <w:lang w:val="en-US"/>
        </w:rPr>
        <w:t>RabbitMQ</w:t>
      </w:r>
      <w:proofErr w:type="spellEnd"/>
      <w:r w:rsidRPr="001400FA">
        <w:rPr>
          <w:noProof w:val="0"/>
          <w:lang w:val="en-US"/>
        </w:rPr>
        <w:t xml:space="preserve"> Server\rabbitmq_server-3.6.10\</w:t>
      </w:r>
      <w:proofErr w:type="spellStart"/>
      <w:r w:rsidRPr="001400FA">
        <w:rPr>
          <w:noProof w:val="0"/>
          <w:lang w:val="en-US"/>
        </w:rPr>
        <w:t>sbin</w:t>
      </w:r>
      <w:proofErr w:type="spellEnd"/>
      <w:r w:rsidRPr="001400FA">
        <w:rPr>
          <w:b w:val="0"/>
          <w:noProof w:val="0"/>
          <w:lang w:val="en-US"/>
        </w:rPr>
        <w:t xml:space="preserve"> </w:t>
      </w:r>
    </w:p>
    <w:p w:rsidR="001400FA" w:rsidRPr="001400FA" w:rsidRDefault="001400FA" w:rsidP="00577508">
      <w:pPr>
        <w:pStyle w:val="Prrafodelista"/>
        <w:rPr>
          <w:b w:val="0"/>
          <w:noProof w:val="0"/>
          <w:lang w:val="en-US"/>
        </w:rPr>
      </w:pPr>
    </w:p>
    <w:p w:rsidR="00A442FF" w:rsidRPr="006613EA" w:rsidRDefault="001400FA" w:rsidP="001400FA">
      <w:pPr>
        <w:pStyle w:val="Prrafodelista"/>
        <w:numPr>
          <w:ilvl w:val="0"/>
          <w:numId w:val="37"/>
        </w:numPr>
        <w:rPr>
          <w:b w:val="0"/>
          <w:noProof w:val="0"/>
        </w:rPr>
      </w:pPr>
      <w:r w:rsidRPr="006613EA">
        <w:rPr>
          <w:b w:val="0"/>
          <w:noProof w:val="0"/>
        </w:rPr>
        <w:t>Luego</w:t>
      </w:r>
      <w:r w:rsidR="00A442FF" w:rsidRPr="006613EA">
        <w:rPr>
          <w:b w:val="0"/>
          <w:noProof w:val="0"/>
        </w:rPr>
        <w:t xml:space="preserve"> oprima enter.</w:t>
      </w:r>
    </w:p>
    <w:p w:rsidR="00A442FF" w:rsidRPr="006613EA" w:rsidRDefault="00A442FF" w:rsidP="00577508">
      <w:pPr>
        <w:pStyle w:val="Prrafodelista"/>
        <w:rPr>
          <w:b w:val="0"/>
          <w:noProof w:val="0"/>
        </w:rPr>
      </w:pPr>
    </w:p>
    <w:p w:rsidR="001400FA" w:rsidRDefault="00A442FF" w:rsidP="00577508">
      <w:pPr>
        <w:pStyle w:val="Prrafodelista"/>
        <w:numPr>
          <w:ilvl w:val="0"/>
          <w:numId w:val="37"/>
        </w:numPr>
        <w:rPr>
          <w:b w:val="0"/>
          <w:noProof w:val="0"/>
        </w:rPr>
      </w:pPr>
      <w:r w:rsidRPr="006613EA">
        <w:rPr>
          <w:b w:val="0"/>
          <w:noProof w:val="0"/>
        </w:rPr>
        <w:t xml:space="preserve">A continuación escriba el </w:t>
      </w:r>
      <w:r w:rsidR="00B023B9" w:rsidRPr="006613EA">
        <w:rPr>
          <w:b w:val="0"/>
          <w:noProof w:val="0"/>
        </w:rPr>
        <w:t>siguiente</w:t>
      </w:r>
      <w:r w:rsidRPr="006613EA">
        <w:rPr>
          <w:b w:val="0"/>
          <w:noProof w:val="0"/>
        </w:rPr>
        <w:t xml:space="preserve"> comando y oprima enter </w:t>
      </w:r>
    </w:p>
    <w:p w:rsidR="00A442FF" w:rsidRPr="001400FA" w:rsidRDefault="00A442FF" w:rsidP="001400FA">
      <w:pPr>
        <w:ind w:firstLine="708"/>
        <w:rPr>
          <w:noProof w:val="0"/>
        </w:rPr>
      </w:pPr>
      <w:proofErr w:type="gramStart"/>
      <w:r w:rsidRPr="001400FA">
        <w:rPr>
          <w:noProof w:val="0"/>
        </w:rPr>
        <w:t>rabbitmqctl</w:t>
      </w:r>
      <w:proofErr w:type="gramEnd"/>
      <w:r w:rsidRPr="001400FA">
        <w:rPr>
          <w:noProof w:val="0"/>
        </w:rPr>
        <w:t xml:space="preserve"> status</w:t>
      </w:r>
    </w:p>
    <w:p w:rsidR="00A442FF" w:rsidRPr="006613EA" w:rsidRDefault="00A442FF" w:rsidP="00577508">
      <w:pPr>
        <w:pStyle w:val="Prrafodelista"/>
        <w:rPr>
          <w:b w:val="0"/>
          <w:noProof w:val="0"/>
        </w:rPr>
      </w:pPr>
    </w:p>
    <w:p w:rsidR="00A442FF" w:rsidRPr="006613EA" w:rsidRDefault="00A442FF" w:rsidP="00577508">
      <w:pPr>
        <w:pStyle w:val="Prrafodelista"/>
        <w:rPr>
          <w:b w:val="0"/>
          <w:noProof w:val="0"/>
        </w:rPr>
      </w:pPr>
      <w:r w:rsidRPr="006613EA">
        <w:rPr>
          <w:b w:val="0"/>
        </w:rPr>
        <w:lastRenderedPageBreak/>
        <w:drawing>
          <wp:inline distT="0" distB="0" distL="0" distR="0" wp14:anchorId="5351997E" wp14:editId="7C7A64D7">
            <wp:extent cx="5729019" cy="1992702"/>
            <wp:effectExtent l="0" t="0" r="5080" b="7620"/>
            <wp:docPr id="3" name="Imagen 3" descr="d:\datos\Users\Jaardilas\Desktop\status rabb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atos\Users\Jaardilas\Desktop\status rabbi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48" cy="199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FF" w:rsidRPr="006613EA" w:rsidRDefault="00A442FF" w:rsidP="00577508">
      <w:pPr>
        <w:pStyle w:val="Prrafodelista"/>
        <w:rPr>
          <w:b w:val="0"/>
          <w:noProof w:val="0"/>
        </w:rPr>
      </w:pPr>
    </w:p>
    <w:p w:rsidR="001400FA" w:rsidRDefault="00A442FF" w:rsidP="00577508">
      <w:pPr>
        <w:pStyle w:val="Prrafodelista"/>
        <w:rPr>
          <w:b w:val="0"/>
          <w:noProof w:val="0"/>
        </w:rPr>
      </w:pPr>
      <w:r w:rsidRPr="006613EA">
        <w:rPr>
          <w:b w:val="0"/>
          <w:noProof w:val="0"/>
        </w:rPr>
        <w:t>Como respuesta deberá observar una respuesta como la vista en pan</w:t>
      </w:r>
      <w:r w:rsidR="006151CE">
        <w:rPr>
          <w:b w:val="0"/>
          <w:noProof w:val="0"/>
        </w:rPr>
        <w:t>talla donde se indica la ejecución de RabbitMQ</w:t>
      </w:r>
      <w:r w:rsidRPr="006613EA">
        <w:rPr>
          <w:b w:val="0"/>
          <w:noProof w:val="0"/>
        </w:rPr>
        <w:t xml:space="preserve"> y aplicaciones </w:t>
      </w:r>
      <w:r w:rsidR="006151CE">
        <w:rPr>
          <w:b w:val="0"/>
          <w:noProof w:val="0"/>
        </w:rPr>
        <w:t>que lo componen.</w:t>
      </w:r>
    </w:p>
    <w:p w:rsidR="001400FA" w:rsidRDefault="001400FA" w:rsidP="00577508">
      <w:pPr>
        <w:pStyle w:val="Prrafodelista"/>
        <w:rPr>
          <w:b w:val="0"/>
          <w:noProof w:val="0"/>
        </w:rPr>
      </w:pPr>
    </w:p>
    <w:p w:rsidR="00701C07" w:rsidRPr="006613EA" w:rsidRDefault="00B023B9" w:rsidP="00577508">
      <w:pPr>
        <w:pStyle w:val="Ttulo1"/>
        <w:rPr>
          <w:noProof w:val="0"/>
        </w:rPr>
      </w:pPr>
      <w:bookmarkStart w:id="18" w:name="_Toc492043898"/>
      <w:r w:rsidRPr="006613EA">
        <w:rPr>
          <w:noProof w:val="0"/>
        </w:rPr>
        <w:t>Administración</w:t>
      </w:r>
      <w:bookmarkEnd w:id="18"/>
    </w:p>
    <w:p w:rsidR="00E819EE" w:rsidRPr="006613EA" w:rsidRDefault="00E819EE" w:rsidP="00577508">
      <w:pPr>
        <w:rPr>
          <w:b w:val="0"/>
          <w:noProof w:val="0"/>
        </w:rPr>
      </w:pPr>
    </w:p>
    <w:p w:rsidR="00E819EE" w:rsidRPr="006613EA" w:rsidRDefault="00E819EE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>Para habilitar los plugins requeridos de administración ejecute el siguiente comando:</w:t>
      </w:r>
    </w:p>
    <w:p w:rsidR="00E819EE" w:rsidRPr="006613EA" w:rsidRDefault="00E819EE" w:rsidP="00577508">
      <w:pPr>
        <w:rPr>
          <w:b w:val="0"/>
          <w:noProof w:val="0"/>
        </w:rPr>
      </w:pPr>
    </w:p>
    <w:p w:rsidR="00E819EE" w:rsidRPr="006151CE" w:rsidRDefault="00E819EE" w:rsidP="00577508">
      <w:pPr>
        <w:rPr>
          <w:noProof w:val="0"/>
        </w:rPr>
      </w:pPr>
      <w:proofErr w:type="gramStart"/>
      <w:r w:rsidRPr="006151CE">
        <w:rPr>
          <w:noProof w:val="0"/>
        </w:rPr>
        <w:t>rabbitmq-plugins</w:t>
      </w:r>
      <w:proofErr w:type="gramEnd"/>
      <w:r w:rsidRPr="006151CE">
        <w:rPr>
          <w:noProof w:val="0"/>
        </w:rPr>
        <w:t xml:space="preserve"> enable rabbitmq_management</w:t>
      </w:r>
    </w:p>
    <w:p w:rsidR="00E819EE" w:rsidRPr="006613EA" w:rsidRDefault="00E819EE" w:rsidP="00577508">
      <w:pPr>
        <w:rPr>
          <w:b w:val="0"/>
          <w:noProof w:val="0"/>
        </w:rPr>
      </w:pPr>
    </w:p>
    <w:p w:rsidR="00A442FF" w:rsidRPr="006613EA" w:rsidRDefault="00E819EE" w:rsidP="00577508">
      <w:pPr>
        <w:rPr>
          <w:b w:val="0"/>
          <w:noProof w:val="0"/>
        </w:rPr>
      </w:pPr>
      <w:r w:rsidRPr="006613EA">
        <w:rPr>
          <w:b w:val="0"/>
        </w:rPr>
        <w:drawing>
          <wp:inline distT="0" distB="0" distL="0" distR="0" wp14:anchorId="7E7B85C9" wp14:editId="63C86F9F">
            <wp:extent cx="6353175" cy="2238375"/>
            <wp:effectExtent l="0" t="0" r="0" b="0"/>
            <wp:docPr id="4" name="Imagen 4" descr="d:\datos\Users\Jaardilas\Desktop\Plugg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atos\Users\Jaardilas\Desktop\Pluggin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9EE" w:rsidRPr="006613EA" w:rsidRDefault="00E819EE" w:rsidP="00577508">
      <w:pPr>
        <w:rPr>
          <w:b w:val="0"/>
          <w:noProof w:val="0"/>
        </w:rPr>
      </w:pPr>
    </w:p>
    <w:p w:rsidR="00701C07" w:rsidRPr="006613EA" w:rsidRDefault="00701C07" w:rsidP="00577508">
      <w:pPr>
        <w:rPr>
          <w:b w:val="0"/>
          <w:noProof w:val="0"/>
        </w:rPr>
      </w:pPr>
    </w:p>
    <w:p w:rsidR="00701C07" w:rsidRPr="006613EA" w:rsidRDefault="00E819EE" w:rsidP="00577508">
      <w:pPr>
        <w:pStyle w:val="Ttulo2"/>
        <w:rPr>
          <w:noProof w:val="0"/>
        </w:rPr>
      </w:pPr>
      <w:bookmarkStart w:id="19" w:name="_Toc492043899"/>
      <w:r w:rsidRPr="006613EA">
        <w:rPr>
          <w:noProof w:val="0"/>
        </w:rPr>
        <w:t>Reiniciar RabbitMQ</w:t>
      </w:r>
      <w:bookmarkEnd w:id="19"/>
    </w:p>
    <w:p w:rsidR="00E819EE" w:rsidRPr="006613EA" w:rsidRDefault="00E819EE" w:rsidP="00577508">
      <w:pPr>
        <w:rPr>
          <w:b w:val="0"/>
          <w:noProof w:val="0"/>
        </w:rPr>
      </w:pPr>
    </w:p>
    <w:p w:rsidR="00D40A05" w:rsidRPr="006613EA" w:rsidRDefault="00E819EE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 xml:space="preserve">Oprima la tecla  </w:t>
      </w:r>
      <w:r w:rsidRPr="006613EA">
        <w:rPr>
          <w:b w:val="0"/>
        </w:rPr>
        <w:drawing>
          <wp:inline distT="0" distB="0" distL="0" distR="0" wp14:anchorId="1B6F0D7E" wp14:editId="0E654F60">
            <wp:extent cx="381000" cy="381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3EA">
        <w:rPr>
          <w:b w:val="0"/>
          <w:noProof w:val="0"/>
        </w:rPr>
        <w:t xml:space="preserve"> y una vez allí </w:t>
      </w:r>
      <w:r w:rsidR="00D40A05" w:rsidRPr="006613EA">
        <w:rPr>
          <w:b w:val="0"/>
          <w:noProof w:val="0"/>
        </w:rPr>
        <w:t>digite “service.msc”</w:t>
      </w:r>
    </w:p>
    <w:p w:rsidR="00D40A05" w:rsidRPr="006613EA" w:rsidRDefault="00D40A05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 xml:space="preserve"> </w:t>
      </w:r>
    </w:p>
    <w:p w:rsidR="00D40A05" w:rsidRPr="006613EA" w:rsidRDefault="00D40A05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>Dentro de la ventaja emergente busque el servicio denominado “RabbitMQ”</w:t>
      </w:r>
    </w:p>
    <w:p w:rsidR="00D40A05" w:rsidRPr="006613EA" w:rsidRDefault="00D40A05" w:rsidP="00577508">
      <w:pPr>
        <w:rPr>
          <w:b w:val="0"/>
          <w:noProof w:val="0"/>
        </w:rPr>
      </w:pPr>
    </w:p>
    <w:p w:rsidR="00D40A05" w:rsidRPr="006613EA" w:rsidRDefault="00D40A05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 xml:space="preserve">Posteriormente reinicie el servicio para que los cambios ejecutados al </w:t>
      </w:r>
      <w:r w:rsidR="00B023B9" w:rsidRPr="006613EA">
        <w:rPr>
          <w:b w:val="0"/>
          <w:noProof w:val="0"/>
        </w:rPr>
        <w:t>activar</w:t>
      </w:r>
      <w:r w:rsidRPr="006613EA">
        <w:rPr>
          <w:b w:val="0"/>
          <w:noProof w:val="0"/>
        </w:rPr>
        <w:t xml:space="preserve"> el </w:t>
      </w:r>
      <w:proofErr w:type="spellStart"/>
      <w:r w:rsidRPr="006613EA">
        <w:rPr>
          <w:b w:val="0"/>
          <w:noProof w:val="0"/>
        </w:rPr>
        <w:t>plugin</w:t>
      </w:r>
      <w:proofErr w:type="spellEnd"/>
      <w:r w:rsidRPr="006613EA">
        <w:rPr>
          <w:b w:val="0"/>
          <w:noProof w:val="0"/>
        </w:rPr>
        <w:t xml:space="preserve"> de administración tengan efecto.</w:t>
      </w:r>
    </w:p>
    <w:p w:rsidR="00D40A05" w:rsidRPr="006613EA" w:rsidRDefault="00D40A05" w:rsidP="00577508">
      <w:pPr>
        <w:rPr>
          <w:b w:val="0"/>
          <w:noProof w:val="0"/>
        </w:rPr>
      </w:pPr>
    </w:p>
    <w:p w:rsidR="00D40A05" w:rsidRPr="006613EA" w:rsidRDefault="00D40A05" w:rsidP="00577508">
      <w:pPr>
        <w:rPr>
          <w:b w:val="0"/>
          <w:noProof w:val="0"/>
        </w:rPr>
      </w:pPr>
    </w:p>
    <w:p w:rsidR="00D40A05" w:rsidRPr="006613EA" w:rsidRDefault="00D40A05" w:rsidP="00577508">
      <w:pPr>
        <w:rPr>
          <w:b w:val="0"/>
          <w:noProof w:val="0"/>
        </w:rPr>
      </w:pPr>
      <w:r w:rsidRPr="006613EA">
        <w:rPr>
          <w:b w:val="0"/>
        </w:rPr>
        <w:drawing>
          <wp:inline distT="0" distB="0" distL="0" distR="0" wp14:anchorId="5FA2DCFB" wp14:editId="0604717D">
            <wp:extent cx="6353175" cy="1295400"/>
            <wp:effectExtent l="0" t="0" r="0" b="0"/>
            <wp:docPr id="8" name="Imagen 8" descr="d:\datos\Users\Jaardilas\Desktop\rabbit re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atos\Users\Jaardilas\Desktop\rabbit restar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A05" w:rsidRPr="006613EA" w:rsidRDefault="00D40A05" w:rsidP="00577508">
      <w:pPr>
        <w:rPr>
          <w:b w:val="0"/>
          <w:noProof w:val="0"/>
        </w:rPr>
      </w:pPr>
    </w:p>
    <w:p w:rsidR="00D40A05" w:rsidRDefault="0037332F" w:rsidP="00577508">
      <w:pPr>
        <w:pStyle w:val="Ttulo2"/>
        <w:rPr>
          <w:noProof w:val="0"/>
        </w:rPr>
      </w:pPr>
      <w:bookmarkStart w:id="20" w:name="_Toc492043900"/>
      <w:r w:rsidRPr="0037332F">
        <w:rPr>
          <w:noProof w:val="0"/>
        </w:rPr>
        <w:t>A</w:t>
      </w:r>
      <w:r w:rsidR="00D40A05" w:rsidRPr="0037332F">
        <w:rPr>
          <w:noProof w:val="0"/>
        </w:rPr>
        <w:t>dministración</w:t>
      </w:r>
      <w:r w:rsidR="00D40A05" w:rsidRPr="006613EA">
        <w:rPr>
          <w:noProof w:val="0"/>
        </w:rPr>
        <w:t xml:space="preserve"> de RabbitMQ</w:t>
      </w:r>
      <w:bookmarkEnd w:id="20"/>
    </w:p>
    <w:p w:rsidR="006151CE" w:rsidRPr="006151CE" w:rsidRDefault="006151CE" w:rsidP="006151CE"/>
    <w:p w:rsidR="00D40A05" w:rsidRPr="006613EA" w:rsidRDefault="00D40A05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>Al terminar la lista de instrucciones aquí contenida deberá ser capaz d</w:t>
      </w:r>
      <w:r w:rsidR="006151CE">
        <w:rPr>
          <w:b w:val="0"/>
          <w:noProof w:val="0"/>
        </w:rPr>
        <w:t>e ingresar al administrador de R</w:t>
      </w:r>
      <w:r w:rsidRPr="006613EA">
        <w:rPr>
          <w:b w:val="0"/>
          <w:noProof w:val="0"/>
        </w:rPr>
        <w:t>abbit</w:t>
      </w:r>
      <w:r w:rsidR="006151CE">
        <w:rPr>
          <w:b w:val="0"/>
          <w:noProof w:val="0"/>
        </w:rPr>
        <w:t>MQ</w:t>
      </w:r>
      <w:r w:rsidRPr="006613EA">
        <w:rPr>
          <w:b w:val="0"/>
          <w:noProof w:val="0"/>
        </w:rPr>
        <w:t xml:space="preserve"> ingresando a la siguiente url:</w:t>
      </w:r>
    </w:p>
    <w:p w:rsidR="00D40A05" w:rsidRPr="006613EA" w:rsidRDefault="00D40A05" w:rsidP="00577508">
      <w:pPr>
        <w:rPr>
          <w:b w:val="0"/>
          <w:noProof w:val="0"/>
        </w:rPr>
      </w:pPr>
    </w:p>
    <w:p w:rsidR="00D40A05" w:rsidRPr="006613EA" w:rsidRDefault="002C35B2" w:rsidP="00577508">
      <w:pPr>
        <w:rPr>
          <w:b w:val="0"/>
          <w:noProof w:val="0"/>
        </w:rPr>
      </w:pPr>
      <w:hyperlink r:id="rId29" w:history="1">
        <w:r w:rsidR="00D40A05" w:rsidRPr="006613EA">
          <w:rPr>
            <w:rStyle w:val="Hipervnculo"/>
            <w:b w:val="0"/>
            <w:noProof w:val="0"/>
          </w:rPr>
          <w:t>http://localhost:15672/</w:t>
        </w:r>
      </w:hyperlink>
    </w:p>
    <w:p w:rsidR="00D40A05" w:rsidRPr="006613EA" w:rsidRDefault="00D40A05" w:rsidP="00577508">
      <w:pPr>
        <w:rPr>
          <w:b w:val="0"/>
          <w:noProof w:val="0"/>
        </w:rPr>
      </w:pPr>
    </w:p>
    <w:p w:rsidR="00D40A05" w:rsidRPr="006613EA" w:rsidRDefault="004C6279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>Deberá</w:t>
      </w:r>
      <w:r w:rsidR="00D40A05" w:rsidRPr="006613EA">
        <w:rPr>
          <w:b w:val="0"/>
          <w:noProof w:val="0"/>
        </w:rPr>
        <w:t xml:space="preserve"> entonces ver la siguiente ventana de administración.</w:t>
      </w:r>
    </w:p>
    <w:p w:rsidR="00D40A05" w:rsidRPr="006613EA" w:rsidRDefault="00D40A05" w:rsidP="00577508">
      <w:pPr>
        <w:rPr>
          <w:b w:val="0"/>
          <w:noProof w:val="0"/>
        </w:rPr>
      </w:pPr>
    </w:p>
    <w:p w:rsidR="00D40A05" w:rsidRPr="006613EA" w:rsidRDefault="00D40A05" w:rsidP="00577508">
      <w:pPr>
        <w:rPr>
          <w:b w:val="0"/>
          <w:noProof w:val="0"/>
        </w:rPr>
      </w:pPr>
      <w:r w:rsidRPr="006613EA">
        <w:rPr>
          <w:b w:val="0"/>
        </w:rPr>
        <w:drawing>
          <wp:inline distT="0" distB="0" distL="0" distR="0" wp14:anchorId="738275E4" wp14:editId="6EF18F7B">
            <wp:extent cx="6353175" cy="1781175"/>
            <wp:effectExtent l="0" t="0" r="0" b="0"/>
            <wp:docPr id="9" name="Imagen 9" descr="d:\datos\Users\Jaardilas\Desktop\pagina de administr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atos\Users\Jaardilas\Desktop\pagina de administracio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A05" w:rsidRPr="006613EA" w:rsidRDefault="00D40A05" w:rsidP="00577508">
      <w:pPr>
        <w:rPr>
          <w:b w:val="0"/>
          <w:noProof w:val="0"/>
        </w:rPr>
      </w:pPr>
    </w:p>
    <w:p w:rsidR="00D40A05" w:rsidRPr="006613EA" w:rsidRDefault="00D40A05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 xml:space="preserve">Para ingresar a la </w:t>
      </w:r>
      <w:r w:rsidR="00B023B9" w:rsidRPr="006613EA">
        <w:rPr>
          <w:b w:val="0"/>
          <w:noProof w:val="0"/>
        </w:rPr>
        <w:t>página</w:t>
      </w:r>
      <w:r w:rsidRPr="006613EA">
        <w:rPr>
          <w:b w:val="0"/>
          <w:noProof w:val="0"/>
        </w:rPr>
        <w:t xml:space="preserve"> de administración bastará con emplear el usuario “</w:t>
      </w:r>
      <w:proofErr w:type="spellStart"/>
      <w:r w:rsidRPr="006613EA">
        <w:rPr>
          <w:b w:val="0"/>
          <w:noProof w:val="0"/>
        </w:rPr>
        <w:t>guest</w:t>
      </w:r>
      <w:proofErr w:type="spellEnd"/>
      <w:r w:rsidRPr="006613EA">
        <w:rPr>
          <w:b w:val="0"/>
          <w:noProof w:val="0"/>
        </w:rPr>
        <w:t>” y como contraseña “</w:t>
      </w:r>
      <w:proofErr w:type="spellStart"/>
      <w:r w:rsidRPr="006613EA">
        <w:rPr>
          <w:b w:val="0"/>
          <w:noProof w:val="0"/>
        </w:rPr>
        <w:t>guest</w:t>
      </w:r>
      <w:proofErr w:type="spellEnd"/>
      <w:r w:rsidRPr="006613EA">
        <w:rPr>
          <w:b w:val="0"/>
          <w:noProof w:val="0"/>
        </w:rPr>
        <w:t>”</w:t>
      </w:r>
    </w:p>
    <w:p w:rsidR="00231CB7" w:rsidRPr="006613EA" w:rsidRDefault="00231CB7" w:rsidP="00577508">
      <w:pPr>
        <w:rPr>
          <w:b w:val="0"/>
          <w:noProof w:val="0"/>
        </w:rPr>
      </w:pPr>
    </w:p>
    <w:p w:rsidR="00231CB7" w:rsidRPr="006613EA" w:rsidRDefault="00231CB7" w:rsidP="00577508">
      <w:pPr>
        <w:rPr>
          <w:b w:val="0"/>
          <w:noProof w:val="0"/>
        </w:rPr>
      </w:pPr>
    </w:p>
    <w:p w:rsidR="00231CB7" w:rsidRPr="006613EA" w:rsidRDefault="004570B6" w:rsidP="00577508">
      <w:pPr>
        <w:rPr>
          <w:b w:val="0"/>
          <w:noProof w:val="0"/>
        </w:rPr>
      </w:pPr>
      <w:r w:rsidRPr="006613EA">
        <w:rPr>
          <w:b w:val="0"/>
        </w:rPr>
        <w:lastRenderedPageBreak/>
        <w:drawing>
          <wp:inline distT="0" distB="0" distL="0" distR="0" wp14:anchorId="441A5200" wp14:editId="40C8AEA1">
            <wp:extent cx="6353175" cy="3390900"/>
            <wp:effectExtent l="0" t="0" r="9525" b="0"/>
            <wp:docPr id="5" name="Imagen 5" descr="C:\Users\jardila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rdila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CB7" w:rsidRPr="006613EA" w:rsidRDefault="00231CB7" w:rsidP="00577508">
      <w:pPr>
        <w:rPr>
          <w:b w:val="0"/>
          <w:noProof w:val="0"/>
        </w:rPr>
      </w:pPr>
    </w:p>
    <w:p w:rsidR="00D40A05" w:rsidRPr="006613EA" w:rsidRDefault="00231CB7" w:rsidP="00577508">
      <w:pPr>
        <w:pStyle w:val="Ttulo2"/>
        <w:rPr>
          <w:noProof w:val="0"/>
        </w:rPr>
      </w:pPr>
      <w:bookmarkStart w:id="21" w:name="_Toc492043901"/>
      <w:r w:rsidRPr="006613EA">
        <w:rPr>
          <w:noProof w:val="0"/>
        </w:rPr>
        <w:t>Creación de un u</w:t>
      </w:r>
      <w:r w:rsidR="004230EF" w:rsidRPr="006613EA">
        <w:rPr>
          <w:noProof w:val="0"/>
        </w:rPr>
        <w:t>suario para suscriptores</w:t>
      </w:r>
      <w:bookmarkEnd w:id="21"/>
    </w:p>
    <w:p w:rsidR="004570B6" w:rsidRPr="006613EA" w:rsidRDefault="004570B6" w:rsidP="00577508">
      <w:pPr>
        <w:rPr>
          <w:b w:val="0"/>
          <w:noProof w:val="0"/>
        </w:rPr>
      </w:pPr>
    </w:p>
    <w:p w:rsidR="004570B6" w:rsidRPr="006613EA" w:rsidRDefault="004570B6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 xml:space="preserve">Seleccione la pestaña que dice </w:t>
      </w:r>
      <w:proofErr w:type="spellStart"/>
      <w:r w:rsidRPr="006613EA">
        <w:rPr>
          <w:b w:val="0"/>
          <w:noProof w:val="0"/>
        </w:rPr>
        <w:t>admin</w:t>
      </w:r>
      <w:proofErr w:type="spellEnd"/>
    </w:p>
    <w:p w:rsidR="00231CB7" w:rsidRPr="006613EA" w:rsidRDefault="00231CB7" w:rsidP="00577508">
      <w:pPr>
        <w:rPr>
          <w:b w:val="0"/>
          <w:noProof w:val="0"/>
        </w:rPr>
      </w:pPr>
    </w:p>
    <w:p w:rsidR="00231CB7" w:rsidRPr="006613EA" w:rsidRDefault="004570B6" w:rsidP="00577508">
      <w:pPr>
        <w:rPr>
          <w:b w:val="0"/>
          <w:noProof w:val="0"/>
        </w:rPr>
      </w:pPr>
      <w:r w:rsidRPr="006613EA">
        <w:rPr>
          <w:b w:val="0"/>
        </w:rPr>
        <w:drawing>
          <wp:inline distT="0" distB="0" distL="0" distR="0" wp14:anchorId="6DE02E27" wp14:editId="4C577BF0">
            <wp:extent cx="6350626" cy="3381555"/>
            <wp:effectExtent l="0" t="0" r="0" b="0"/>
            <wp:docPr id="7" name="Imagen 7" descr="C:\Users\jardila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rdila\AppData\Local\Microsoft\Windows\INetCache\Content.Word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2"/>
                    <a:stretch/>
                  </pic:blipFill>
                  <pic:spPr bwMode="auto">
                    <a:xfrm>
                      <a:off x="0" y="0"/>
                      <a:ext cx="6353175" cy="338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0B6" w:rsidRPr="006613EA" w:rsidRDefault="004570B6" w:rsidP="00577508">
      <w:pPr>
        <w:rPr>
          <w:b w:val="0"/>
          <w:noProof w:val="0"/>
        </w:rPr>
      </w:pPr>
    </w:p>
    <w:p w:rsidR="004570B6" w:rsidRPr="006613EA" w:rsidRDefault="004570B6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br w:type="page"/>
      </w:r>
    </w:p>
    <w:p w:rsidR="004570B6" w:rsidRPr="006613EA" w:rsidRDefault="004570B6" w:rsidP="00577508">
      <w:pPr>
        <w:rPr>
          <w:b w:val="0"/>
          <w:noProof w:val="0"/>
        </w:rPr>
      </w:pPr>
    </w:p>
    <w:p w:rsidR="004570B6" w:rsidRPr="006613EA" w:rsidRDefault="004570B6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>En la ventana que pestaña que se despliega, haga clic en la opción que dice “</w:t>
      </w:r>
      <w:proofErr w:type="spellStart"/>
      <w:r w:rsidRPr="006613EA">
        <w:rPr>
          <w:b w:val="0"/>
          <w:noProof w:val="0"/>
        </w:rPr>
        <w:t>Add</w:t>
      </w:r>
      <w:proofErr w:type="spellEnd"/>
      <w:r w:rsidRPr="006613EA">
        <w:rPr>
          <w:b w:val="0"/>
          <w:noProof w:val="0"/>
        </w:rPr>
        <w:t xml:space="preserve"> a </w:t>
      </w:r>
      <w:proofErr w:type="spellStart"/>
      <w:r w:rsidRPr="006613EA">
        <w:rPr>
          <w:b w:val="0"/>
          <w:noProof w:val="0"/>
        </w:rPr>
        <w:t>user</w:t>
      </w:r>
      <w:proofErr w:type="spellEnd"/>
      <w:r w:rsidRPr="006613EA">
        <w:rPr>
          <w:b w:val="0"/>
          <w:noProof w:val="0"/>
        </w:rPr>
        <w:t>” tal como se observa a continuación.</w:t>
      </w:r>
    </w:p>
    <w:p w:rsidR="004570B6" w:rsidRPr="006613EA" w:rsidRDefault="004570B6" w:rsidP="00577508">
      <w:pPr>
        <w:rPr>
          <w:b w:val="0"/>
          <w:noProof w:val="0"/>
        </w:rPr>
      </w:pPr>
    </w:p>
    <w:p w:rsidR="004570B6" w:rsidRPr="006613EA" w:rsidRDefault="004570B6" w:rsidP="00577508">
      <w:pPr>
        <w:rPr>
          <w:b w:val="0"/>
          <w:noProof w:val="0"/>
        </w:rPr>
      </w:pPr>
    </w:p>
    <w:p w:rsidR="00FF21E3" w:rsidRPr="006613EA" w:rsidRDefault="004570B6" w:rsidP="00577508">
      <w:pPr>
        <w:rPr>
          <w:b w:val="0"/>
          <w:noProof w:val="0"/>
        </w:rPr>
      </w:pPr>
      <w:r w:rsidRPr="006613EA">
        <w:rPr>
          <w:b w:val="0"/>
        </w:rPr>
        <w:drawing>
          <wp:inline distT="0" distB="0" distL="0" distR="0" wp14:anchorId="533A8412" wp14:editId="06E9973C">
            <wp:extent cx="6350624" cy="3381555"/>
            <wp:effectExtent l="0" t="0" r="0" b="0"/>
            <wp:docPr id="10" name="Imagen 10" descr="C:\Users\jardila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rdila\AppData\Local\Microsoft\Windows\INetCache\Content.Word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2"/>
                    <a:stretch/>
                  </pic:blipFill>
                  <pic:spPr bwMode="auto">
                    <a:xfrm>
                      <a:off x="0" y="0"/>
                      <a:ext cx="6353175" cy="338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0B6" w:rsidRDefault="004570B6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 xml:space="preserve">En el campo </w:t>
      </w:r>
      <w:proofErr w:type="spellStart"/>
      <w:r w:rsidRPr="006613EA">
        <w:rPr>
          <w:b w:val="0"/>
          <w:noProof w:val="0"/>
        </w:rPr>
        <w:t>username</w:t>
      </w:r>
      <w:proofErr w:type="spellEnd"/>
      <w:r w:rsidRPr="006613EA">
        <w:rPr>
          <w:b w:val="0"/>
          <w:noProof w:val="0"/>
        </w:rPr>
        <w:t xml:space="preserve"> ingrese “</w:t>
      </w:r>
      <w:proofErr w:type="spellStart"/>
      <w:r w:rsidRPr="006613EA">
        <w:rPr>
          <w:b w:val="0"/>
          <w:noProof w:val="0"/>
        </w:rPr>
        <w:t>SistranQuee</w:t>
      </w:r>
      <w:proofErr w:type="spellEnd"/>
      <w:r w:rsidRPr="006613EA">
        <w:rPr>
          <w:b w:val="0"/>
          <w:noProof w:val="0"/>
        </w:rPr>
        <w:t xml:space="preserve">”  y como </w:t>
      </w:r>
      <w:proofErr w:type="spellStart"/>
      <w:r w:rsidRPr="006613EA">
        <w:rPr>
          <w:b w:val="0"/>
          <w:noProof w:val="0"/>
        </w:rPr>
        <w:t>password</w:t>
      </w:r>
      <w:proofErr w:type="spellEnd"/>
      <w:r w:rsidRPr="006613EA">
        <w:rPr>
          <w:b w:val="0"/>
          <w:noProof w:val="0"/>
        </w:rPr>
        <w:t xml:space="preserve"> ingrese “</w:t>
      </w:r>
      <w:proofErr w:type="spellStart"/>
      <w:r w:rsidRPr="006613EA">
        <w:rPr>
          <w:b w:val="0"/>
          <w:noProof w:val="0"/>
        </w:rPr>
        <w:t>SistranQuee</w:t>
      </w:r>
      <w:proofErr w:type="spellEnd"/>
      <w:r w:rsidRPr="006613EA">
        <w:rPr>
          <w:b w:val="0"/>
          <w:noProof w:val="0"/>
        </w:rPr>
        <w:t>” posteriormente en el campo denomina</w:t>
      </w:r>
      <w:r w:rsidR="002C35B2">
        <w:rPr>
          <w:b w:val="0"/>
          <w:noProof w:val="0"/>
        </w:rPr>
        <w:t xml:space="preserve">do </w:t>
      </w:r>
      <w:proofErr w:type="spellStart"/>
      <w:r w:rsidR="002C35B2">
        <w:rPr>
          <w:b w:val="0"/>
          <w:noProof w:val="0"/>
        </w:rPr>
        <w:t>tags</w:t>
      </w:r>
      <w:proofErr w:type="spellEnd"/>
      <w:r w:rsidR="002C35B2">
        <w:rPr>
          <w:b w:val="0"/>
          <w:noProof w:val="0"/>
        </w:rPr>
        <w:t xml:space="preserve"> ingrese lo siguiente   </w:t>
      </w:r>
      <w:proofErr w:type="spellStart"/>
      <w:r w:rsidRPr="00066495">
        <w:rPr>
          <w:b w:val="0"/>
          <w:noProof w:val="0"/>
          <w:highlight w:val="yellow"/>
        </w:rPr>
        <w:t>administrator</w:t>
      </w:r>
      <w:proofErr w:type="spellEnd"/>
      <w:r w:rsidRPr="00066495">
        <w:rPr>
          <w:b w:val="0"/>
          <w:noProof w:val="0"/>
          <w:highlight w:val="yellow"/>
        </w:rPr>
        <w:t xml:space="preserve">, </w:t>
      </w:r>
      <w:proofErr w:type="spellStart"/>
      <w:r w:rsidRPr="00066495">
        <w:rPr>
          <w:b w:val="0"/>
          <w:noProof w:val="0"/>
          <w:highlight w:val="yellow"/>
        </w:rPr>
        <w:t>management</w:t>
      </w:r>
      <w:proofErr w:type="spellEnd"/>
      <w:r w:rsidRPr="00066495">
        <w:rPr>
          <w:b w:val="0"/>
          <w:noProof w:val="0"/>
          <w:highlight w:val="yellow"/>
        </w:rPr>
        <w:t xml:space="preserve">, </w:t>
      </w:r>
      <w:proofErr w:type="spellStart"/>
      <w:r w:rsidRPr="00066495">
        <w:rPr>
          <w:b w:val="0"/>
          <w:noProof w:val="0"/>
          <w:highlight w:val="yellow"/>
        </w:rPr>
        <w:t>policymaker</w:t>
      </w:r>
      <w:proofErr w:type="spellEnd"/>
      <w:r w:rsidR="00CD7333" w:rsidRPr="00066495">
        <w:rPr>
          <w:b w:val="0"/>
          <w:noProof w:val="0"/>
          <w:highlight w:val="yellow"/>
        </w:rPr>
        <w:t xml:space="preserve">, </w:t>
      </w:r>
      <w:proofErr w:type="spellStart"/>
      <w:r w:rsidR="00CD7333" w:rsidRPr="00066495">
        <w:rPr>
          <w:b w:val="0"/>
          <w:noProof w:val="0"/>
          <w:highlight w:val="yellow"/>
        </w:rPr>
        <w:t>monitoring</w:t>
      </w:r>
      <w:bookmarkStart w:id="22" w:name="_GoBack"/>
      <w:bookmarkEnd w:id="22"/>
      <w:proofErr w:type="spellEnd"/>
    </w:p>
    <w:p w:rsidR="0037332F" w:rsidRDefault="0037332F" w:rsidP="00577508">
      <w:pPr>
        <w:rPr>
          <w:b w:val="0"/>
          <w:noProof w:val="0"/>
        </w:rPr>
      </w:pPr>
    </w:p>
    <w:p w:rsidR="00FF21E3" w:rsidRPr="006613EA" w:rsidRDefault="00FF21E3" w:rsidP="00577508">
      <w:pPr>
        <w:rPr>
          <w:b w:val="0"/>
          <w:noProof w:val="0"/>
        </w:rPr>
      </w:pPr>
      <w:r w:rsidRPr="006613EA">
        <w:rPr>
          <w:b w:val="0"/>
        </w:rPr>
        <w:drawing>
          <wp:inline distT="0" distB="0" distL="0" distR="0" wp14:anchorId="4A5B9377" wp14:editId="36351EB0">
            <wp:extent cx="6350624" cy="3381555"/>
            <wp:effectExtent l="0" t="0" r="0" b="0"/>
            <wp:docPr id="12" name="Imagen 12" descr="C:\Users\jardila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rdila\AppData\Local\Microsoft\Windows\INetCache\Content.Word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2"/>
                    <a:stretch/>
                  </pic:blipFill>
                  <pic:spPr bwMode="auto">
                    <a:xfrm>
                      <a:off x="0" y="0"/>
                      <a:ext cx="6353175" cy="338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0B6" w:rsidRPr="006613EA" w:rsidRDefault="00FF21E3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lastRenderedPageBreak/>
        <w:t xml:space="preserve">Haga clic en el </w:t>
      </w:r>
      <w:r w:rsidR="00B023B9" w:rsidRPr="006613EA">
        <w:rPr>
          <w:b w:val="0"/>
          <w:noProof w:val="0"/>
        </w:rPr>
        <w:t>botón</w:t>
      </w:r>
      <w:r w:rsidRPr="006613EA">
        <w:rPr>
          <w:b w:val="0"/>
          <w:noProof w:val="0"/>
        </w:rPr>
        <w:t xml:space="preserve"> </w:t>
      </w:r>
      <w:proofErr w:type="spellStart"/>
      <w:r w:rsidRPr="006613EA">
        <w:rPr>
          <w:b w:val="0"/>
          <w:noProof w:val="0"/>
        </w:rPr>
        <w:t>add</w:t>
      </w:r>
      <w:proofErr w:type="spellEnd"/>
      <w:r w:rsidRPr="006613EA">
        <w:rPr>
          <w:b w:val="0"/>
          <w:noProof w:val="0"/>
        </w:rPr>
        <w:t xml:space="preserve"> </w:t>
      </w:r>
      <w:proofErr w:type="spellStart"/>
      <w:r w:rsidRPr="006613EA">
        <w:rPr>
          <w:b w:val="0"/>
          <w:noProof w:val="0"/>
        </w:rPr>
        <w:t>user</w:t>
      </w:r>
      <w:proofErr w:type="spellEnd"/>
    </w:p>
    <w:p w:rsidR="00FF21E3" w:rsidRPr="006613EA" w:rsidRDefault="00FF21E3" w:rsidP="00577508">
      <w:pPr>
        <w:rPr>
          <w:b w:val="0"/>
          <w:noProof w:val="0"/>
        </w:rPr>
      </w:pPr>
    </w:p>
    <w:p w:rsidR="00FF21E3" w:rsidRPr="006613EA" w:rsidRDefault="00FF21E3" w:rsidP="00577508">
      <w:pPr>
        <w:rPr>
          <w:b w:val="0"/>
          <w:noProof w:val="0"/>
        </w:rPr>
      </w:pPr>
      <w:r w:rsidRPr="006613EA">
        <w:rPr>
          <w:b w:val="0"/>
        </w:rPr>
        <w:drawing>
          <wp:inline distT="0" distB="0" distL="0" distR="0" wp14:anchorId="2EE71357" wp14:editId="71DDBC6E">
            <wp:extent cx="6350624" cy="3390181"/>
            <wp:effectExtent l="0" t="0" r="0" b="1270"/>
            <wp:docPr id="13" name="Imagen 13" descr="C:\Users\jardila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rdila\AppData\Local\Microsoft\Windows\INetCache\Content.Word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1"/>
                    <a:stretch/>
                  </pic:blipFill>
                  <pic:spPr bwMode="auto">
                    <a:xfrm>
                      <a:off x="0" y="0"/>
                      <a:ext cx="6353175" cy="339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1E3" w:rsidRPr="006613EA" w:rsidRDefault="00FF21E3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 xml:space="preserve">Usted podrá visualizar el nuevo usuario en la lista de usuarios existentes de </w:t>
      </w:r>
      <w:proofErr w:type="spellStart"/>
      <w:r w:rsidRPr="006613EA">
        <w:rPr>
          <w:b w:val="0"/>
          <w:noProof w:val="0"/>
        </w:rPr>
        <w:t>rabbit</w:t>
      </w:r>
      <w:proofErr w:type="spellEnd"/>
      <w:r w:rsidRPr="006613EA">
        <w:rPr>
          <w:b w:val="0"/>
          <w:noProof w:val="0"/>
        </w:rPr>
        <w:t xml:space="preserve"> tal como se ve a continuación:</w:t>
      </w:r>
    </w:p>
    <w:p w:rsidR="00FF21E3" w:rsidRPr="006613EA" w:rsidRDefault="00FF21E3" w:rsidP="00577508">
      <w:pPr>
        <w:rPr>
          <w:b w:val="0"/>
          <w:noProof w:val="0"/>
        </w:rPr>
      </w:pPr>
    </w:p>
    <w:p w:rsidR="00FF21E3" w:rsidRPr="006613EA" w:rsidRDefault="00FF21E3" w:rsidP="00577508">
      <w:pPr>
        <w:rPr>
          <w:b w:val="0"/>
          <w:noProof w:val="0"/>
        </w:rPr>
      </w:pPr>
      <w:r w:rsidRPr="006613EA">
        <w:rPr>
          <w:b w:val="0"/>
        </w:rPr>
        <w:drawing>
          <wp:inline distT="0" distB="0" distL="0" distR="0" wp14:anchorId="6292C145" wp14:editId="330D50E7">
            <wp:extent cx="6350624" cy="3390181"/>
            <wp:effectExtent l="0" t="0" r="0" b="1270"/>
            <wp:docPr id="14" name="Imagen 14" descr="C:\Users\jardila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rdila\AppData\Local\Microsoft\Windows\INetCache\Content.Word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1"/>
                    <a:stretch/>
                  </pic:blipFill>
                  <pic:spPr bwMode="auto">
                    <a:xfrm>
                      <a:off x="0" y="0"/>
                      <a:ext cx="6350624" cy="339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1E3" w:rsidRPr="006613EA" w:rsidRDefault="00FF21E3" w:rsidP="00577508">
      <w:pPr>
        <w:rPr>
          <w:b w:val="0"/>
          <w:noProof w:val="0"/>
        </w:rPr>
      </w:pPr>
    </w:p>
    <w:p w:rsidR="00FF21E3" w:rsidRPr="006613EA" w:rsidRDefault="00FF21E3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br w:type="page"/>
      </w:r>
    </w:p>
    <w:p w:rsidR="00FF21E3" w:rsidRPr="006613EA" w:rsidRDefault="00FF21E3" w:rsidP="00577508">
      <w:pPr>
        <w:rPr>
          <w:b w:val="0"/>
          <w:noProof w:val="0"/>
        </w:rPr>
      </w:pPr>
    </w:p>
    <w:p w:rsidR="00FF21E3" w:rsidRPr="006613EA" w:rsidRDefault="00FF21E3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 xml:space="preserve">Como puede observar en principio no existe acceso al </w:t>
      </w:r>
      <w:r w:rsidR="00B023B9" w:rsidRPr="006613EA">
        <w:rPr>
          <w:b w:val="0"/>
          <w:noProof w:val="0"/>
        </w:rPr>
        <w:t>host virtual</w:t>
      </w:r>
      <w:r w:rsidRPr="006613EA">
        <w:rPr>
          <w:b w:val="0"/>
          <w:noProof w:val="0"/>
        </w:rPr>
        <w:t>, por lo que debe hacer clic en el nombre de la cola que acaba de crear.</w:t>
      </w:r>
    </w:p>
    <w:p w:rsidR="00FF21E3" w:rsidRPr="006613EA" w:rsidRDefault="00FF21E3" w:rsidP="00577508">
      <w:pPr>
        <w:rPr>
          <w:b w:val="0"/>
          <w:noProof w:val="0"/>
        </w:rPr>
      </w:pPr>
    </w:p>
    <w:p w:rsidR="003B169A" w:rsidRPr="006613EA" w:rsidRDefault="00FF21E3" w:rsidP="00577508">
      <w:pPr>
        <w:rPr>
          <w:b w:val="0"/>
          <w:noProof w:val="0"/>
        </w:rPr>
      </w:pPr>
      <w:r w:rsidRPr="006613EA">
        <w:rPr>
          <w:b w:val="0"/>
        </w:rPr>
        <w:drawing>
          <wp:inline distT="0" distB="0" distL="0" distR="0" wp14:anchorId="20E589C8" wp14:editId="20E38BA9">
            <wp:extent cx="6350624" cy="3372928"/>
            <wp:effectExtent l="0" t="0" r="0" b="0"/>
            <wp:docPr id="15" name="Imagen 15" descr="C:\Users\jardila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rdila\AppData\Local\Microsoft\Windows\INetCache\Content.Word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83"/>
                    <a:stretch/>
                  </pic:blipFill>
                  <pic:spPr bwMode="auto">
                    <a:xfrm>
                      <a:off x="0" y="0"/>
                      <a:ext cx="6353175" cy="337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69A" w:rsidRPr="006613EA" w:rsidRDefault="003B169A" w:rsidP="00577508">
      <w:pPr>
        <w:rPr>
          <w:b w:val="0"/>
          <w:noProof w:val="0"/>
        </w:rPr>
      </w:pPr>
    </w:p>
    <w:p w:rsidR="00FF21E3" w:rsidRPr="006613EA" w:rsidRDefault="00FF21E3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>En la ventana que aparece verifique que en el campo virtual host aparezca elegida la opción “/” tal como se muestra en la siguiente imagen:</w:t>
      </w:r>
    </w:p>
    <w:p w:rsidR="00FF21E3" w:rsidRPr="006613EA" w:rsidRDefault="00FF21E3" w:rsidP="00577508">
      <w:pPr>
        <w:rPr>
          <w:b w:val="0"/>
          <w:noProof w:val="0"/>
        </w:rPr>
      </w:pPr>
    </w:p>
    <w:p w:rsidR="00FF21E3" w:rsidRPr="006613EA" w:rsidRDefault="00FF21E3" w:rsidP="00577508">
      <w:pPr>
        <w:rPr>
          <w:b w:val="0"/>
          <w:noProof w:val="0"/>
        </w:rPr>
      </w:pPr>
      <w:r w:rsidRPr="006613EA">
        <w:rPr>
          <w:b w:val="0"/>
        </w:rPr>
        <w:drawing>
          <wp:inline distT="0" distB="0" distL="0" distR="0" wp14:anchorId="5471893E" wp14:editId="22AAE7DE">
            <wp:extent cx="6350624" cy="3372928"/>
            <wp:effectExtent l="0" t="0" r="0" b="0"/>
            <wp:docPr id="17" name="Imagen 17" descr="C:\Users\jardila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rdila\AppData\Local\Microsoft\Windows\INetCache\Content.Word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83"/>
                    <a:stretch/>
                  </pic:blipFill>
                  <pic:spPr bwMode="auto">
                    <a:xfrm>
                      <a:off x="0" y="0"/>
                      <a:ext cx="6353175" cy="3374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69A" w:rsidRPr="006613EA" w:rsidRDefault="003B169A" w:rsidP="00577508">
      <w:pPr>
        <w:rPr>
          <w:b w:val="0"/>
          <w:noProof w:val="0"/>
        </w:rPr>
      </w:pPr>
    </w:p>
    <w:p w:rsidR="003B169A" w:rsidRPr="006613EA" w:rsidRDefault="003B169A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lastRenderedPageBreak/>
        <w:t xml:space="preserve">Posteriormente oprima haga clic en el botón denominado “Set </w:t>
      </w:r>
      <w:proofErr w:type="spellStart"/>
      <w:r w:rsidRPr="006613EA">
        <w:rPr>
          <w:b w:val="0"/>
          <w:noProof w:val="0"/>
        </w:rPr>
        <w:t>permission</w:t>
      </w:r>
      <w:proofErr w:type="spellEnd"/>
      <w:r w:rsidRPr="006613EA">
        <w:rPr>
          <w:b w:val="0"/>
          <w:noProof w:val="0"/>
        </w:rPr>
        <w:t>”</w:t>
      </w:r>
    </w:p>
    <w:p w:rsidR="003B169A" w:rsidRPr="006613EA" w:rsidRDefault="003B169A" w:rsidP="00577508">
      <w:pPr>
        <w:rPr>
          <w:b w:val="0"/>
          <w:noProof w:val="0"/>
        </w:rPr>
      </w:pPr>
    </w:p>
    <w:p w:rsidR="003B169A" w:rsidRPr="006613EA" w:rsidRDefault="003B169A" w:rsidP="00577508">
      <w:pPr>
        <w:rPr>
          <w:b w:val="0"/>
          <w:noProof w:val="0"/>
        </w:rPr>
      </w:pPr>
      <w:r w:rsidRPr="006613EA">
        <w:rPr>
          <w:b w:val="0"/>
        </w:rPr>
        <w:drawing>
          <wp:inline distT="0" distB="0" distL="0" distR="0" wp14:anchorId="118DE90C" wp14:editId="0C322A15">
            <wp:extent cx="6350624" cy="3390181"/>
            <wp:effectExtent l="0" t="0" r="0" b="1270"/>
            <wp:docPr id="18" name="Imagen 18" descr="C:\Users\jardila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rdila\AppData\Local\Microsoft\Windows\INetCache\Content.Word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1"/>
                    <a:stretch/>
                  </pic:blipFill>
                  <pic:spPr bwMode="auto">
                    <a:xfrm>
                      <a:off x="0" y="0"/>
                      <a:ext cx="6353175" cy="339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69A" w:rsidRPr="006613EA" w:rsidRDefault="003B169A" w:rsidP="00577508">
      <w:pPr>
        <w:rPr>
          <w:b w:val="0"/>
          <w:noProof w:val="0"/>
        </w:rPr>
      </w:pPr>
    </w:p>
    <w:p w:rsidR="003B169A" w:rsidRPr="006613EA" w:rsidRDefault="003B169A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 xml:space="preserve">Finalmente verifique que en la pantalla resultante se haya asignado el </w:t>
      </w:r>
      <w:proofErr w:type="spellStart"/>
      <w:r w:rsidRPr="006613EA">
        <w:rPr>
          <w:b w:val="0"/>
          <w:noProof w:val="0"/>
        </w:rPr>
        <w:t>virtualhot</w:t>
      </w:r>
      <w:proofErr w:type="spellEnd"/>
      <w:r w:rsidRPr="006613EA">
        <w:rPr>
          <w:b w:val="0"/>
          <w:noProof w:val="0"/>
        </w:rPr>
        <w:t xml:space="preserve"> tal como se observa en la imagen siguiente:</w:t>
      </w:r>
    </w:p>
    <w:p w:rsidR="003B169A" w:rsidRPr="006613EA" w:rsidRDefault="003B169A" w:rsidP="00577508">
      <w:pPr>
        <w:rPr>
          <w:b w:val="0"/>
          <w:noProof w:val="0"/>
        </w:rPr>
      </w:pPr>
    </w:p>
    <w:p w:rsidR="004230EF" w:rsidRPr="006613EA" w:rsidRDefault="003B169A" w:rsidP="00577508">
      <w:pPr>
        <w:rPr>
          <w:b w:val="0"/>
          <w:noProof w:val="0"/>
        </w:rPr>
      </w:pPr>
      <w:r w:rsidRPr="006613EA">
        <w:rPr>
          <w:b w:val="0"/>
        </w:rPr>
        <w:drawing>
          <wp:inline distT="0" distB="0" distL="0" distR="0" wp14:anchorId="7B852E5C" wp14:editId="3F506B3E">
            <wp:extent cx="6350624" cy="3390181"/>
            <wp:effectExtent l="0" t="0" r="0" b="1270"/>
            <wp:docPr id="19" name="Imagen 19" descr="C:\Users\jardila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rdila\AppData\Local\Microsoft\Windows\INetCache\Content.Word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1"/>
                    <a:stretch/>
                  </pic:blipFill>
                  <pic:spPr bwMode="auto">
                    <a:xfrm>
                      <a:off x="0" y="0"/>
                      <a:ext cx="6353175" cy="339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0EF" w:rsidRPr="006613EA" w:rsidRDefault="004230EF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br w:type="page"/>
      </w:r>
    </w:p>
    <w:p w:rsidR="003B169A" w:rsidRPr="006613EA" w:rsidRDefault="003B169A" w:rsidP="00577508">
      <w:pPr>
        <w:rPr>
          <w:b w:val="0"/>
          <w:noProof w:val="0"/>
        </w:rPr>
      </w:pPr>
    </w:p>
    <w:p w:rsidR="00CC0340" w:rsidRPr="006613EA" w:rsidRDefault="00B023B9" w:rsidP="00CC0340">
      <w:pPr>
        <w:pStyle w:val="Ttulo2"/>
        <w:rPr>
          <w:noProof w:val="0"/>
        </w:rPr>
      </w:pPr>
      <w:bookmarkStart w:id="23" w:name="_Toc492043902"/>
      <w:r w:rsidRPr="006613EA">
        <w:rPr>
          <w:noProof w:val="0"/>
        </w:rPr>
        <w:t>Creación</w:t>
      </w:r>
      <w:r w:rsidR="004230EF" w:rsidRPr="006613EA">
        <w:rPr>
          <w:noProof w:val="0"/>
        </w:rPr>
        <w:t xml:space="preserve"> de colas</w:t>
      </w:r>
      <w:bookmarkEnd w:id="23"/>
    </w:p>
    <w:p w:rsidR="00676891" w:rsidRPr="006613EA" w:rsidRDefault="00676891" w:rsidP="00676891">
      <w:pPr>
        <w:rPr>
          <w:b w:val="0"/>
          <w:noProof w:val="0"/>
        </w:rPr>
      </w:pPr>
    </w:p>
    <w:p w:rsidR="00676891" w:rsidRPr="006613EA" w:rsidRDefault="00B023B9" w:rsidP="00676891">
      <w:pPr>
        <w:rPr>
          <w:b w:val="0"/>
          <w:noProof w:val="0"/>
        </w:rPr>
      </w:pPr>
      <w:r w:rsidRPr="006613EA">
        <w:rPr>
          <w:b w:val="0"/>
          <w:noProof w:val="0"/>
        </w:rPr>
        <w:t>Seleccione</w:t>
      </w:r>
      <w:r w:rsidR="00676891" w:rsidRPr="006613EA">
        <w:rPr>
          <w:b w:val="0"/>
          <w:noProof w:val="0"/>
        </w:rPr>
        <w:t xml:space="preserve"> la pestaña denominada “</w:t>
      </w:r>
      <w:proofErr w:type="spellStart"/>
      <w:r w:rsidR="00676891" w:rsidRPr="006613EA">
        <w:rPr>
          <w:b w:val="0"/>
          <w:noProof w:val="0"/>
        </w:rPr>
        <w:t>Quees</w:t>
      </w:r>
      <w:proofErr w:type="spellEnd"/>
      <w:r w:rsidR="00676891" w:rsidRPr="006613EA">
        <w:rPr>
          <w:b w:val="0"/>
          <w:noProof w:val="0"/>
        </w:rPr>
        <w:t>” en el administrador</w:t>
      </w:r>
    </w:p>
    <w:p w:rsidR="00676891" w:rsidRPr="006613EA" w:rsidRDefault="00676891" w:rsidP="00676891">
      <w:pPr>
        <w:rPr>
          <w:b w:val="0"/>
          <w:noProof w:val="0"/>
        </w:rPr>
      </w:pPr>
    </w:p>
    <w:p w:rsidR="004230EF" w:rsidRPr="006613EA" w:rsidRDefault="00676891" w:rsidP="00676891">
      <w:pPr>
        <w:rPr>
          <w:b w:val="0"/>
          <w:noProof w:val="0"/>
        </w:rPr>
      </w:pPr>
      <w:r w:rsidRPr="006613EA">
        <w:rPr>
          <w:b w:val="0"/>
        </w:rPr>
        <w:drawing>
          <wp:inline distT="0" distB="0" distL="0" distR="0" wp14:anchorId="0B2F120D" wp14:editId="27D43F1C">
            <wp:extent cx="5610225" cy="2990850"/>
            <wp:effectExtent l="0" t="0" r="9525" b="0"/>
            <wp:docPr id="21" name="Imagen 21" descr="C:\Users\jardila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rdila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549" w:rsidRPr="006613EA" w:rsidRDefault="00EA5549" w:rsidP="00EA5549">
      <w:pPr>
        <w:rPr>
          <w:b w:val="0"/>
          <w:noProof w:val="0"/>
        </w:rPr>
      </w:pPr>
    </w:p>
    <w:p w:rsidR="004230EF" w:rsidRPr="006613EA" w:rsidRDefault="004230EF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 xml:space="preserve">Una vez en esta pestaña seleccione el </w:t>
      </w:r>
      <w:r w:rsidR="00B023B9" w:rsidRPr="006613EA">
        <w:rPr>
          <w:b w:val="0"/>
          <w:noProof w:val="0"/>
        </w:rPr>
        <w:t>botón</w:t>
      </w:r>
      <w:r w:rsidRPr="006613EA">
        <w:rPr>
          <w:b w:val="0"/>
          <w:noProof w:val="0"/>
        </w:rPr>
        <w:t xml:space="preserve"> despegable denominado “</w:t>
      </w:r>
      <w:proofErr w:type="spellStart"/>
      <w:r w:rsidRPr="006613EA">
        <w:rPr>
          <w:b w:val="0"/>
          <w:noProof w:val="0"/>
        </w:rPr>
        <w:t>Add</w:t>
      </w:r>
      <w:proofErr w:type="spellEnd"/>
      <w:r w:rsidRPr="006613EA">
        <w:rPr>
          <w:b w:val="0"/>
          <w:noProof w:val="0"/>
        </w:rPr>
        <w:t xml:space="preserve"> a new </w:t>
      </w:r>
      <w:proofErr w:type="spellStart"/>
      <w:r w:rsidRPr="006613EA">
        <w:rPr>
          <w:b w:val="0"/>
          <w:noProof w:val="0"/>
        </w:rPr>
        <w:t>quee</w:t>
      </w:r>
      <w:proofErr w:type="spellEnd"/>
      <w:r w:rsidRPr="006613EA">
        <w:rPr>
          <w:b w:val="0"/>
          <w:noProof w:val="0"/>
        </w:rPr>
        <w:t>”</w:t>
      </w:r>
    </w:p>
    <w:p w:rsidR="004230EF" w:rsidRPr="006613EA" w:rsidRDefault="004230EF" w:rsidP="00577508">
      <w:pPr>
        <w:rPr>
          <w:b w:val="0"/>
          <w:noProof w:val="0"/>
        </w:rPr>
      </w:pPr>
    </w:p>
    <w:p w:rsidR="004230EF" w:rsidRPr="006613EA" w:rsidRDefault="004230EF" w:rsidP="00577508">
      <w:pPr>
        <w:rPr>
          <w:b w:val="0"/>
          <w:noProof w:val="0"/>
        </w:rPr>
      </w:pPr>
      <w:r w:rsidRPr="006613EA">
        <w:rPr>
          <w:b w:val="0"/>
        </w:rPr>
        <w:drawing>
          <wp:inline distT="0" distB="0" distL="0" distR="0" wp14:anchorId="1485EC77" wp14:editId="70CD5C28">
            <wp:extent cx="5610225" cy="2990850"/>
            <wp:effectExtent l="0" t="0" r="9525" b="0"/>
            <wp:docPr id="22" name="Imagen 22" descr="C:\Users\jardila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ardila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CC" w:rsidRPr="006613EA" w:rsidRDefault="003E3BCC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br w:type="page"/>
      </w:r>
    </w:p>
    <w:p w:rsidR="003E3BCC" w:rsidRPr="006613EA" w:rsidRDefault="003E3BCC" w:rsidP="00577508">
      <w:pPr>
        <w:rPr>
          <w:b w:val="0"/>
          <w:noProof w:val="0"/>
        </w:rPr>
      </w:pPr>
    </w:p>
    <w:p w:rsidR="003E3BCC" w:rsidRPr="006613EA" w:rsidRDefault="003E3BCC" w:rsidP="00577508">
      <w:pPr>
        <w:rPr>
          <w:b w:val="0"/>
          <w:noProof w:val="0"/>
        </w:rPr>
      </w:pPr>
    </w:p>
    <w:p w:rsidR="00F80755" w:rsidRPr="006613EA" w:rsidRDefault="00F80755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>Llene los campos correspondientes de la siguiente forma:</w:t>
      </w:r>
    </w:p>
    <w:p w:rsidR="00F80755" w:rsidRPr="006613EA" w:rsidRDefault="00F80755" w:rsidP="00577508">
      <w:pPr>
        <w:rPr>
          <w:b w:val="0"/>
          <w:noProof w:val="0"/>
        </w:rPr>
      </w:pPr>
    </w:p>
    <w:p w:rsidR="00F80755" w:rsidRPr="006613EA" w:rsidRDefault="00F80755" w:rsidP="00577508">
      <w:pPr>
        <w:rPr>
          <w:b w:val="0"/>
          <w:noProof w:val="0"/>
          <w:lang w:val="en-US"/>
        </w:rPr>
      </w:pPr>
      <w:proofErr w:type="gramStart"/>
      <w:r w:rsidRPr="006613EA">
        <w:rPr>
          <w:b w:val="0"/>
          <w:noProof w:val="0"/>
          <w:lang w:val="en-US"/>
        </w:rPr>
        <w:t>Name :</w:t>
      </w:r>
      <w:proofErr w:type="gramEnd"/>
      <w:r w:rsidRPr="006613EA">
        <w:rPr>
          <w:b w:val="0"/>
          <w:noProof w:val="0"/>
          <w:lang w:val="en-US"/>
        </w:rPr>
        <w:t xml:space="preserve"> </w:t>
      </w:r>
      <w:proofErr w:type="spellStart"/>
      <w:r w:rsidR="003E3BCC" w:rsidRPr="006613EA">
        <w:rPr>
          <w:b w:val="0"/>
          <w:noProof w:val="0"/>
          <w:lang w:val="en-US"/>
        </w:rPr>
        <w:t>FailThirdPartiesLogQuee</w:t>
      </w:r>
      <w:proofErr w:type="spellEnd"/>
    </w:p>
    <w:p w:rsidR="00F80755" w:rsidRPr="006613EA" w:rsidRDefault="00F80755" w:rsidP="00577508">
      <w:pPr>
        <w:rPr>
          <w:b w:val="0"/>
          <w:noProof w:val="0"/>
          <w:lang w:val="en-US"/>
        </w:rPr>
      </w:pPr>
      <w:proofErr w:type="gramStart"/>
      <w:r w:rsidRPr="006613EA">
        <w:rPr>
          <w:b w:val="0"/>
          <w:noProof w:val="0"/>
          <w:lang w:val="en-US"/>
        </w:rPr>
        <w:t>Durable :</w:t>
      </w:r>
      <w:proofErr w:type="gramEnd"/>
      <w:r w:rsidRPr="006613EA">
        <w:rPr>
          <w:b w:val="0"/>
          <w:noProof w:val="0"/>
          <w:lang w:val="en-US"/>
        </w:rPr>
        <w:t xml:space="preserve"> Durable</w:t>
      </w:r>
    </w:p>
    <w:p w:rsidR="00F80755" w:rsidRPr="006613EA" w:rsidRDefault="00F80755" w:rsidP="00577508">
      <w:pPr>
        <w:rPr>
          <w:b w:val="0"/>
          <w:noProof w:val="0"/>
          <w:lang w:val="en-US"/>
        </w:rPr>
      </w:pPr>
      <w:r w:rsidRPr="006613EA">
        <w:rPr>
          <w:b w:val="0"/>
          <w:noProof w:val="0"/>
          <w:lang w:val="en-US"/>
        </w:rPr>
        <w:t xml:space="preserve">Auto </w:t>
      </w:r>
      <w:proofErr w:type="gramStart"/>
      <w:r w:rsidRPr="006613EA">
        <w:rPr>
          <w:b w:val="0"/>
          <w:noProof w:val="0"/>
          <w:lang w:val="en-US"/>
        </w:rPr>
        <w:t>delete :</w:t>
      </w:r>
      <w:proofErr w:type="gramEnd"/>
      <w:r w:rsidRPr="006613EA">
        <w:rPr>
          <w:b w:val="0"/>
          <w:noProof w:val="0"/>
          <w:lang w:val="en-US"/>
        </w:rPr>
        <w:t xml:space="preserve"> No</w:t>
      </w:r>
    </w:p>
    <w:p w:rsidR="00F80755" w:rsidRPr="006613EA" w:rsidRDefault="00F80755" w:rsidP="00577508">
      <w:pPr>
        <w:rPr>
          <w:b w:val="0"/>
          <w:noProof w:val="0"/>
          <w:lang w:val="en-US"/>
        </w:rPr>
      </w:pPr>
    </w:p>
    <w:p w:rsidR="00F80755" w:rsidRPr="006613EA" w:rsidRDefault="00F80755" w:rsidP="00577508">
      <w:pPr>
        <w:rPr>
          <w:b w:val="0"/>
          <w:noProof w:val="0"/>
          <w:lang w:val="en-US"/>
        </w:rPr>
      </w:pPr>
    </w:p>
    <w:p w:rsidR="00F80755" w:rsidRPr="006613EA" w:rsidRDefault="00F80755" w:rsidP="00577508">
      <w:pPr>
        <w:rPr>
          <w:b w:val="0"/>
          <w:noProof w:val="0"/>
        </w:rPr>
      </w:pPr>
      <w:r w:rsidRPr="006613EA">
        <w:rPr>
          <w:b w:val="0"/>
        </w:rPr>
        <w:drawing>
          <wp:inline distT="0" distB="0" distL="0" distR="0" wp14:anchorId="11555CF3" wp14:editId="12DB97D8">
            <wp:extent cx="5610225" cy="2990850"/>
            <wp:effectExtent l="0" t="0" r="9525" b="0"/>
            <wp:docPr id="23" name="Imagen 23" descr="C:\Users\jardila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ardila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755" w:rsidRPr="006613EA" w:rsidRDefault="00F80755" w:rsidP="00577508">
      <w:pPr>
        <w:rPr>
          <w:b w:val="0"/>
          <w:noProof w:val="0"/>
        </w:rPr>
      </w:pPr>
    </w:p>
    <w:p w:rsidR="00F80755" w:rsidRPr="006613EA" w:rsidRDefault="00F80755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>Haga clic en el botón denominado “</w:t>
      </w:r>
      <w:proofErr w:type="spellStart"/>
      <w:r w:rsidRPr="006613EA">
        <w:rPr>
          <w:b w:val="0"/>
          <w:noProof w:val="0"/>
        </w:rPr>
        <w:t>Add</w:t>
      </w:r>
      <w:proofErr w:type="spellEnd"/>
      <w:r w:rsidRPr="006613EA">
        <w:rPr>
          <w:b w:val="0"/>
          <w:noProof w:val="0"/>
        </w:rPr>
        <w:t xml:space="preserve"> </w:t>
      </w:r>
      <w:proofErr w:type="spellStart"/>
      <w:r w:rsidRPr="006613EA">
        <w:rPr>
          <w:b w:val="0"/>
          <w:noProof w:val="0"/>
        </w:rPr>
        <w:t>quee</w:t>
      </w:r>
      <w:proofErr w:type="spellEnd"/>
      <w:r w:rsidRPr="006613EA">
        <w:rPr>
          <w:b w:val="0"/>
          <w:noProof w:val="0"/>
        </w:rPr>
        <w:t>”</w:t>
      </w:r>
    </w:p>
    <w:p w:rsidR="00F80755" w:rsidRPr="006613EA" w:rsidRDefault="00F80755" w:rsidP="00577508">
      <w:pPr>
        <w:rPr>
          <w:b w:val="0"/>
          <w:noProof w:val="0"/>
        </w:rPr>
      </w:pPr>
    </w:p>
    <w:p w:rsidR="00F80755" w:rsidRPr="006613EA" w:rsidRDefault="003E3BCC" w:rsidP="00577508">
      <w:pPr>
        <w:rPr>
          <w:b w:val="0"/>
          <w:noProof w:val="0"/>
        </w:rPr>
      </w:pPr>
      <w:r w:rsidRPr="006613EA">
        <w:rPr>
          <w:b w:val="0"/>
        </w:rPr>
        <w:drawing>
          <wp:inline distT="0" distB="0" distL="0" distR="0" wp14:anchorId="0D5CEA7A" wp14:editId="409BF5DB">
            <wp:extent cx="5610225" cy="2990850"/>
            <wp:effectExtent l="0" t="0" r="9525" b="0"/>
            <wp:docPr id="25" name="Imagen 25" descr="C:\Users\jardila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ardila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CC" w:rsidRPr="006613EA" w:rsidRDefault="003E3BCC" w:rsidP="00577508">
      <w:pPr>
        <w:rPr>
          <w:b w:val="0"/>
          <w:noProof w:val="0"/>
        </w:rPr>
      </w:pPr>
    </w:p>
    <w:p w:rsidR="003E3BCC" w:rsidRPr="006613EA" w:rsidRDefault="003E3BCC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br w:type="page"/>
      </w:r>
    </w:p>
    <w:p w:rsidR="00AE7543" w:rsidRDefault="00AE7543" w:rsidP="00577508">
      <w:pPr>
        <w:rPr>
          <w:b w:val="0"/>
          <w:noProof w:val="0"/>
        </w:rPr>
      </w:pPr>
    </w:p>
    <w:p w:rsidR="003E3BCC" w:rsidRPr="006613EA" w:rsidRDefault="003E3BCC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>Deberá observar que la cola fue agregada tal como  se muestra a continuación:</w:t>
      </w:r>
    </w:p>
    <w:p w:rsidR="003E3BCC" w:rsidRPr="006613EA" w:rsidRDefault="003E3BCC" w:rsidP="00577508">
      <w:pPr>
        <w:rPr>
          <w:b w:val="0"/>
          <w:noProof w:val="0"/>
        </w:rPr>
      </w:pPr>
    </w:p>
    <w:p w:rsidR="003E3BCC" w:rsidRPr="006613EA" w:rsidRDefault="003E3BCC" w:rsidP="00577508">
      <w:pPr>
        <w:rPr>
          <w:b w:val="0"/>
          <w:noProof w:val="0"/>
        </w:rPr>
      </w:pPr>
      <w:r w:rsidRPr="006613EA">
        <w:rPr>
          <w:b w:val="0"/>
        </w:rPr>
        <w:drawing>
          <wp:inline distT="0" distB="0" distL="0" distR="0" wp14:anchorId="3A339A7E" wp14:editId="68BA95A2">
            <wp:extent cx="5610225" cy="2990850"/>
            <wp:effectExtent l="0" t="0" r="9525" b="0"/>
            <wp:docPr id="26" name="Imagen 26" descr="C:\Users\jardila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ardila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CC" w:rsidRPr="006613EA" w:rsidRDefault="003E3BCC" w:rsidP="00577508">
      <w:pPr>
        <w:rPr>
          <w:b w:val="0"/>
          <w:noProof w:val="0"/>
        </w:rPr>
      </w:pPr>
    </w:p>
    <w:p w:rsidR="003E3BCC" w:rsidRPr="006613EA" w:rsidRDefault="003E3BCC" w:rsidP="00577508">
      <w:pPr>
        <w:rPr>
          <w:b w:val="0"/>
          <w:noProof w:val="0"/>
        </w:rPr>
      </w:pPr>
      <w:r w:rsidRPr="006613EA">
        <w:rPr>
          <w:b w:val="0"/>
          <w:noProof w:val="0"/>
        </w:rPr>
        <w:t xml:space="preserve">Luego de realizar este procedimiento, realice </w:t>
      </w:r>
      <w:r w:rsidR="00B023B9" w:rsidRPr="006613EA">
        <w:rPr>
          <w:b w:val="0"/>
          <w:noProof w:val="0"/>
        </w:rPr>
        <w:t>los mismos pasos</w:t>
      </w:r>
      <w:r w:rsidR="006151CE">
        <w:rPr>
          <w:b w:val="0"/>
          <w:noProof w:val="0"/>
        </w:rPr>
        <w:t xml:space="preserve"> del punto 4.4</w:t>
      </w:r>
      <w:r w:rsidRPr="006613EA">
        <w:rPr>
          <w:b w:val="0"/>
          <w:noProof w:val="0"/>
        </w:rPr>
        <w:t xml:space="preserve"> para agregar las siguientes colas:</w:t>
      </w:r>
    </w:p>
    <w:p w:rsidR="003E3BCC" w:rsidRPr="006613EA" w:rsidRDefault="003E3BCC" w:rsidP="00577508">
      <w:pPr>
        <w:rPr>
          <w:b w:val="0"/>
          <w:noProof w:val="0"/>
        </w:rPr>
      </w:pPr>
    </w:p>
    <w:p w:rsidR="003E3BCC" w:rsidRPr="006151CE" w:rsidRDefault="003E3BCC" w:rsidP="00577508">
      <w:pPr>
        <w:rPr>
          <w:noProof w:val="0"/>
        </w:rPr>
      </w:pPr>
      <w:proofErr w:type="spellStart"/>
      <w:r w:rsidRPr="006151CE">
        <w:rPr>
          <w:noProof w:val="0"/>
        </w:rPr>
        <w:t>SaveQuotationQuee</w:t>
      </w:r>
      <w:proofErr w:type="spellEnd"/>
    </w:p>
    <w:p w:rsidR="003E3BCC" w:rsidRPr="006151CE" w:rsidRDefault="003E3BCC" w:rsidP="00577508">
      <w:pPr>
        <w:rPr>
          <w:noProof w:val="0"/>
        </w:rPr>
      </w:pPr>
      <w:proofErr w:type="spellStart"/>
      <w:r w:rsidRPr="006151CE">
        <w:rPr>
          <w:noProof w:val="0"/>
        </w:rPr>
        <w:t>FailSaveQuotationQuee</w:t>
      </w:r>
      <w:proofErr w:type="spellEnd"/>
    </w:p>
    <w:p w:rsidR="00E16901" w:rsidRPr="006151CE" w:rsidRDefault="003E3BCC" w:rsidP="00577508">
      <w:pPr>
        <w:rPr>
          <w:noProof w:val="0"/>
        </w:rPr>
      </w:pPr>
      <w:proofErr w:type="spellStart"/>
      <w:r w:rsidRPr="006151CE">
        <w:rPr>
          <w:noProof w:val="0"/>
        </w:rPr>
        <w:t>ThirdPartiesLogQuee</w:t>
      </w:r>
      <w:proofErr w:type="spellEnd"/>
    </w:p>
    <w:sectPr w:rsidR="00E16901" w:rsidRPr="006151CE" w:rsidSect="00C5016C">
      <w:headerReference w:type="default" r:id="rId46"/>
      <w:pgSz w:w="11906" w:h="16838" w:code="9"/>
      <w:pgMar w:top="2336" w:right="992" w:bottom="1418" w:left="902" w:header="181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0B2E" w:rsidRDefault="00010B2E" w:rsidP="00577508">
      <w:r>
        <w:separator/>
      </w:r>
    </w:p>
  </w:endnote>
  <w:endnote w:type="continuationSeparator" w:id="0">
    <w:p w:rsidR="00010B2E" w:rsidRDefault="00010B2E" w:rsidP="005775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0B2E" w:rsidRDefault="00010B2E" w:rsidP="00577508">
      <w:r>
        <w:separator/>
      </w:r>
    </w:p>
  </w:footnote>
  <w:footnote w:type="continuationSeparator" w:id="0">
    <w:p w:rsidR="00010B2E" w:rsidRDefault="00010B2E" w:rsidP="0057750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61B5" w:rsidRDefault="00F161B5" w:rsidP="00577508">
    <w:pPr>
      <w:pStyle w:val="Encabezado"/>
    </w:pPr>
    <w:r>
      <w:drawing>
        <wp:anchor distT="0" distB="0" distL="114300" distR="114300" simplePos="0" relativeHeight="251658240" behindDoc="1" locked="0" layoutInCell="1" allowOverlap="1" wp14:anchorId="61710FCF" wp14:editId="49785735">
          <wp:simplePos x="0" y="0"/>
          <wp:positionH relativeFrom="column">
            <wp:posOffset>-589915</wp:posOffset>
          </wp:positionH>
          <wp:positionV relativeFrom="paragraph">
            <wp:posOffset>-132032</wp:posOffset>
          </wp:positionV>
          <wp:extent cx="7565366" cy="1716657"/>
          <wp:effectExtent l="0" t="0" r="0" b="0"/>
          <wp:wrapNone/>
          <wp:docPr id="2" name="Imagen 2" descr="Encabezado Membrete 20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88" descr="Encabezado Membrete 20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5366" cy="17166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71F35"/>
    <w:multiLevelType w:val="hybridMultilevel"/>
    <w:tmpl w:val="A32C5F10"/>
    <w:lvl w:ilvl="0" w:tplc="30B2A94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5F2650"/>
    <w:multiLevelType w:val="hybridMultilevel"/>
    <w:tmpl w:val="2438E014"/>
    <w:lvl w:ilvl="0" w:tplc="C1D8F41A">
      <w:start w:val="1"/>
      <w:numFmt w:val="decimal"/>
      <w:lvlText w:val="%1."/>
      <w:lvlJc w:val="left"/>
      <w:pPr>
        <w:ind w:left="792" w:hanging="360"/>
      </w:pPr>
      <w:rPr>
        <w:rFonts w:hint="default"/>
        <w:b/>
        <w:sz w:val="22"/>
      </w:rPr>
    </w:lvl>
    <w:lvl w:ilvl="1" w:tplc="0C0A0019" w:tentative="1">
      <w:start w:val="1"/>
      <w:numFmt w:val="lowerLetter"/>
      <w:lvlText w:val="%2."/>
      <w:lvlJc w:val="left"/>
      <w:pPr>
        <w:ind w:left="1512" w:hanging="360"/>
      </w:pPr>
    </w:lvl>
    <w:lvl w:ilvl="2" w:tplc="0C0A001B" w:tentative="1">
      <w:start w:val="1"/>
      <w:numFmt w:val="lowerRoman"/>
      <w:lvlText w:val="%3."/>
      <w:lvlJc w:val="right"/>
      <w:pPr>
        <w:ind w:left="2232" w:hanging="180"/>
      </w:pPr>
    </w:lvl>
    <w:lvl w:ilvl="3" w:tplc="0C0A000F" w:tentative="1">
      <w:start w:val="1"/>
      <w:numFmt w:val="decimal"/>
      <w:lvlText w:val="%4."/>
      <w:lvlJc w:val="left"/>
      <w:pPr>
        <w:ind w:left="2952" w:hanging="360"/>
      </w:pPr>
    </w:lvl>
    <w:lvl w:ilvl="4" w:tplc="0C0A0019" w:tentative="1">
      <w:start w:val="1"/>
      <w:numFmt w:val="lowerLetter"/>
      <w:lvlText w:val="%5."/>
      <w:lvlJc w:val="left"/>
      <w:pPr>
        <w:ind w:left="3672" w:hanging="360"/>
      </w:pPr>
    </w:lvl>
    <w:lvl w:ilvl="5" w:tplc="0C0A001B" w:tentative="1">
      <w:start w:val="1"/>
      <w:numFmt w:val="lowerRoman"/>
      <w:lvlText w:val="%6."/>
      <w:lvlJc w:val="right"/>
      <w:pPr>
        <w:ind w:left="4392" w:hanging="180"/>
      </w:pPr>
    </w:lvl>
    <w:lvl w:ilvl="6" w:tplc="0C0A000F" w:tentative="1">
      <w:start w:val="1"/>
      <w:numFmt w:val="decimal"/>
      <w:lvlText w:val="%7."/>
      <w:lvlJc w:val="left"/>
      <w:pPr>
        <w:ind w:left="5112" w:hanging="360"/>
      </w:pPr>
    </w:lvl>
    <w:lvl w:ilvl="7" w:tplc="0C0A0019" w:tentative="1">
      <w:start w:val="1"/>
      <w:numFmt w:val="lowerLetter"/>
      <w:lvlText w:val="%8."/>
      <w:lvlJc w:val="left"/>
      <w:pPr>
        <w:ind w:left="5832" w:hanging="360"/>
      </w:pPr>
    </w:lvl>
    <w:lvl w:ilvl="8" w:tplc="0C0A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">
    <w:nsid w:val="09A64418"/>
    <w:multiLevelType w:val="multilevel"/>
    <w:tmpl w:val="93D86470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5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1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72" w:hanging="1800"/>
      </w:pPr>
      <w:rPr>
        <w:rFonts w:hint="default"/>
      </w:rPr>
    </w:lvl>
  </w:abstractNum>
  <w:abstractNum w:abstractNumId="3">
    <w:nsid w:val="0C526A5D"/>
    <w:multiLevelType w:val="hybridMultilevel"/>
    <w:tmpl w:val="5494285C"/>
    <w:lvl w:ilvl="0" w:tplc="580C57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EB56CF7"/>
    <w:multiLevelType w:val="hybridMultilevel"/>
    <w:tmpl w:val="4C90BA6A"/>
    <w:lvl w:ilvl="0" w:tplc="1D54A130">
      <w:start w:val="1"/>
      <w:numFmt w:val="decimal"/>
      <w:lvlText w:val="%1."/>
      <w:lvlJc w:val="left"/>
      <w:pPr>
        <w:ind w:left="1068" w:hanging="360"/>
      </w:pPr>
      <w:rPr>
        <w:rFonts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10496593"/>
    <w:multiLevelType w:val="hybridMultilevel"/>
    <w:tmpl w:val="DC484AC4"/>
    <w:lvl w:ilvl="0" w:tplc="416AE2BC">
      <w:start w:val="3"/>
      <w:numFmt w:val="bullet"/>
      <w:lvlText w:val=""/>
      <w:lvlJc w:val="left"/>
      <w:pPr>
        <w:ind w:left="432" w:hanging="360"/>
      </w:pPr>
      <w:rPr>
        <w:rFonts w:ascii="Symbol" w:eastAsia="Times New Roman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6">
    <w:nsid w:val="10DE42B4"/>
    <w:multiLevelType w:val="hybridMultilevel"/>
    <w:tmpl w:val="9E0CA84C"/>
    <w:lvl w:ilvl="0" w:tplc="9D623A3C">
      <w:start w:val="3"/>
      <w:numFmt w:val="bullet"/>
      <w:lvlText w:val="-"/>
      <w:lvlJc w:val="left"/>
      <w:pPr>
        <w:ind w:left="792" w:hanging="360"/>
      </w:pPr>
      <w:rPr>
        <w:rFonts w:ascii="Arial" w:eastAsia="Times New Roman" w:hAnsi="Arial" w:cs="Arial" w:hint="default"/>
        <w:b/>
        <w:sz w:val="22"/>
      </w:rPr>
    </w:lvl>
    <w:lvl w:ilvl="1" w:tplc="24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7">
    <w:nsid w:val="11B16966"/>
    <w:multiLevelType w:val="multilevel"/>
    <w:tmpl w:val="6276CCE8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1152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944" w:hanging="108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3168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3960" w:hanging="180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4752" w:hanging="216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5184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5976" w:hanging="2520"/>
      </w:pPr>
      <w:rPr>
        <w:rFonts w:hint="default"/>
        <w:sz w:val="28"/>
      </w:rPr>
    </w:lvl>
  </w:abstractNum>
  <w:abstractNum w:abstractNumId="8">
    <w:nsid w:val="13F00E8D"/>
    <w:multiLevelType w:val="hybridMultilevel"/>
    <w:tmpl w:val="195A0CAE"/>
    <w:lvl w:ilvl="0" w:tplc="B92A36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62C3EDD"/>
    <w:multiLevelType w:val="hybridMultilevel"/>
    <w:tmpl w:val="A32C5F10"/>
    <w:lvl w:ilvl="0" w:tplc="30B2A94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C9E19DF"/>
    <w:multiLevelType w:val="hybridMultilevel"/>
    <w:tmpl w:val="44AC025E"/>
    <w:lvl w:ilvl="0" w:tplc="D624ABE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D685A9E"/>
    <w:multiLevelType w:val="hybridMultilevel"/>
    <w:tmpl w:val="2438E014"/>
    <w:lvl w:ilvl="0" w:tplc="C1D8F41A">
      <w:start w:val="1"/>
      <w:numFmt w:val="decimal"/>
      <w:lvlText w:val="%1."/>
      <w:lvlJc w:val="left"/>
      <w:pPr>
        <w:ind w:left="792" w:hanging="360"/>
      </w:pPr>
      <w:rPr>
        <w:rFonts w:hint="default"/>
        <w:b/>
        <w:sz w:val="22"/>
      </w:rPr>
    </w:lvl>
    <w:lvl w:ilvl="1" w:tplc="0C0A0019" w:tentative="1">
      <w:start w:val="1"/>
      <w:numFmt w:val="lowerLetter"/>
      <w:lvlText w:val="%2."/>
      <w:lvlJc w:val="left"/>
      <w:pPr>
        <w:ind w:left="1512" w:hanging="360"/>
      </w:pPr>
    </w:lvl>
    <w:lvl w:ilvl="2" w:tplc="0C0A001B" w:tentative="1">
      <w:start w:val="1"/>
      <w:numFmt w:val="lowerRoman"/>
      <w:lvlText w:val="%3."/>
      <w:lvlJc w:val="right"/>
      <w:pPr>
        <w:ind w:left="2232" w:hanging="180"/>
      </w:pPr>
    </w:lvl>
    <w:lvl w:ilvl="3" w:tplc="0C0A000F" w:tentative="1">
      <w:start w:val="1"/>
      <w:numFmt w:val="decimal"/>
      <w:lvlText w:val="%4."/>
      <w:lvlJc w:val="left"/>
      <w:pPr>
        <w:ind w:left="2952" w:hanging="360"/>
      </w:pPr>
    </w:lvl>
    <w:lvl w:ilvl="4" w:tplc="0C0A0019" w:tentative="1">
      <w:start w:val="1"/>
      <w:numFmt w:val="lowerLetter"/>
      <w:lvlText w:val="%5."/>
      <w:lvlJc w:val="left"/>
      <w:pPr>
        <w:ind w:left="3672" w:hanging="360"/>
      </w:pPr>
    </w:lvl>
    <w:lvl w:ilvl="5" w:tplc="0C0A001B" w:tentative="1">
      <w:start w:val="1"/>
      <w:numFmt w:val="lowerRoman"/>
      <w:lvlText w:val="%6."/>
      <w:lvlJc w:val="right"/>
      <w:pPr>
        <w:ind w:left="4392" w:hanging="180"/>
      </w:pPr>
    </w:lvl>
    <w:lvl w:ilvl="6" w:tplc="0C0A000F" w:tentative="1">
      <w:start w:val="1"/>
      <w:numFmt w:val="decimal"/>
      <w:lvlText w:val="%7."/>
      <w:lvlJc w:val="left"/>
      <w:pPr>
        <w:ind w:left="5112" w:hanging="360"/>
      </w:pPr>
    </w:lvl>
    <w:lvl w:ilvl="7" w:tplc="0C0A0019" w:tentative="1">
      <w:start w:val="1"/>
      <w:numFmt w:val="lowerLetter"/>
      <w:lvlText w:val="%8."/>
      <w:lvlJc w:val="left"/>
      <w:pPr>
        <w:ind w:left="5832" w:hanging="360"/>
      </w:pPr>
    </w:lvl>
    <w:lvl w:ilvl="8" w:tplc="0C0A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2">
    <w:nsid w:val="222345E0"/>
    <w:multiLevelType w:val="hybridMultilevel"/>
    <w:tmpl w:val="EA72D9C2"/>
    <w:lvl w:ilvl="0" w:tplc="3CBA3DCA">
      <w:start w:val="2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B94B2A"/>
    <w:multiLevelType w:val="hybridMultilevel"/>
    <w:tmpl w:val="4C90BA6A"/>
    <w:lvl w:ilvl="0" w:tplc="1D54A130">
      <w:start w:val="1"/>
      <w:numFmt w:val="decimal"/>
      <w:lvlText w:val="%1."/>
      <w:lvlJc w:val="left"/>
      <w:pPr>
        <w:ind w:left="1068" w:hanging="360"/>
      </w:pPr>
      <w:rPr>
        <w:rFonts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2B5178D2"/>
    <w:multiLevelType w:val="hybridMultilevel"/>
    <w:tmpl w:val="195A0CAE"/>
    <w:lvl w:ilvl="0" w:tplc="B92A36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2C51607D"/>
    <w:multiLevelType w:val="hybridMultilevel"/>
    <w:tmpl w:val="9C4CC0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E059E7"/>
    <w:multiLevelType w:val="multilevel"/>
    <w:tmpl w:val="69D6D112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60" w:hanging="2520"/>
      </w:pPr>
      <w:rPr>
        <w:rFonts w:hint="default"/>
      </w:rPr>
    </w:lvl>
  </w:abstractNum>
  <w:abstractNum w:abstractNumId="17">
    <w:nsid w:val="360C2161"/>
    <w:multiLevelType w:val="hybridMultilevel"/>
    <w:tmpl w:val="44AC025E"/>
    <w:lvl w:ilvl="0" w:tplc="D624ABE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032AAF"/>
    <w:multiLevelType w:val="hybridMultilevel"/>
    <w:tmpl w:val="649E7FFE"/>
    <w:lvl w:ilvl="0" w:tplc="CF2EC956">
      <w:start w:val="1"/>
      <w:numFmt w:val="decimal"/>
      <w:lvlText w:val="%1."/>
      <w:lvlJc w:val="left"/>
      <w:pPr>
        <w:ind w:left="432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152" w:hanging="360"/>
      </w:pPr>
    </w:lvl>
    <w:lvl w:ilvl="2" w:tplc="240A001B" w:tentative="1">
      <w:start w:val="1"/>
      <w:numFmt w:val="lowerRoman"/>
      <w:lvlText w:val="%3."/>
      <w:lvlJc w:val="right"/>
      <w:pPr>
        <w:ind w:left="1872" w:hanging="180"/>
      </w:pPr>
    </w:lvl>
    <w:lvl w:ilvl="3" w:tplc="240A000F" w:tentative="1">
      <w:start w:val="1"/>
      <w:numFmt w:val="decimal"/>
      <w:lvlText w:val="%4."/>
      <w:lvlJc w:val="left"/>
      <w:pPr>
        <w:ind w:left="2592" w:hanging="360"/>
      </w:pPr>
    </w:lvl>
    <w:lvl w:ilvl="4" w:tplc="240A0019" w:tentative="1">
      <w:start w:val="1"/>
      <w:numFmt w:val="lowerLetter"/>
      <w:lvlText w:val="%5."/>
      <w:lvlJc w:val="left"/>
      <w:pPr>
        <w:ind w:left="3312" w:hanging="360"/>
      </w:pPr>
    </w:lvl>
    <w:lvl w:ilvl="5" w:tplc="240A001B" w:tentative="1">
      <w:start w:val="1"/>
      <w:numFmt w:val="lowerRoman"/>
      <w:lvlText w:val="%6."/>
      <w:lvlJc w:val="right"/>
      <w:pPr>
        <w:ind w:left="4032" w:hanging="180"/>
      </w:pPr>
    </w:lvl>
    <w:lvl w:ilvl="6" w:tplc="240A000F" w:tentative="1">
      <w:start w:val="1"/>
      <w:numFmt w:val="decimal"/>
      <w:lvlText w:val="%7."/>
      <w:lvlJc w:val="left"/>
      <w:pPr>
        <w:ind w:left="4752" w:hanging="360"/>
      </w:pPr>
    </w:lvl>
    <w:lvl w:ilvl="7" w:tplc="240A0019" w:tentative="1">
      <w:start w:val="1"/>
      <w:numFmt w:val="lowerLetter"/>
      <w:lvlText w:val="%8."/>
      <w:lvlJc w:val="left"/>
      <w:pPr>
        <w:ind w:left="5472" w:hanging="360"/>
      </w:pPr>
    </w:lvl>
    <w:lvl w:ilvl="8" w:tplc="240A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9">
    <w:nsid w:val="386B1504"/>
    <w:multiLevelType w:val="hybridMultilevel"/>
    <w:tmpl w:val="9C4CC0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754A88"/>
    <w:multiLevelType w:val="hybridMultilevel"/>
    <w:tmpl w:val="DEEA3C68"/>
    <w:lvl w:ilvl="0" w:tplc="B98846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0554D73"/>
    <w:multiLevelType w:val="multilevel"/>
    <w:tmpl w:val="0C0A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2">
    <w:nsid w:val="42447219"/>
    <w:multiLevelType w:val="hybridMultilevel"/>
    <w:tmpl w:val="60FAE7BE"/>
    <w:lvl w:ilvl="0" w:tplc="E16C9A3C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22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>
    <w:nsid w:val="47EF598D"/>
    <w:multiLevelType w:val="hybridMultilevel"/>
    <w:tmpl w:val="48F8E2A8"/>
    <w:lvl w:ilvl="0" w:tplc="3976D2FA">
      <w:start w:val="3"/>
      <w:numFmt w:val="bullet"/>
      <w:lvlText w:val="-"/>
      <w:lvlJc w:val="left"/>
      <w:pPr>
        <w:ind w:left="792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4">
    <w:nsid w:val="4EBD78EC"/>
    <w:multiLevelType w:val="hybridMultilevel"/>
    <w:tmpl w:val="2AA0AD9C"/>
    <w:lvl w:ilvl="0" w:tplc="09E020E4">
      <w:start w:val="1"/>
      <w:numFmt w:val="decimal"/>
      <w:lvlText w:val="%1."/>
      <w:lvlJc w:val="left"/>
      <w:pPr>
        <w:ind w:left="792" w:hanging="360"/>
      </w:pPr>
      <w:rPr>
        <w:rFonts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512" w:hanging="360"/>
      </w:pPr>
    </w:lvl>
    <w:lvl w:ilvl="2" w:tplc="0C0A001B" w:tentative="1">
      <w:start w:val="1"/>
      <w:numFmt w:val="lowerRoman"/>
      <w:lvlText w:val="%3."/>
      <w:lvlJc w:val="right"/>
      <w:pPr>
        <w:ind w:left="2232" w:hanging="180"/>
      </w:pPr>
    </w:lvl>
    <w:lvl w:ilvl="3" w:tplc="0C0A000F" w:tentative="1">
      <w:start w:val="1"/>
      <w:numFmt w:val="decimal"/>
      <w:lvlText w:val="%4."/>
      <w:lvlJc w:val="left"/>
      <w:pPr>
        <w:ind w:left="2952" w:hanging="360"/>
      </w:pPr>
    </w:lvl>
    <w:lvl w:ilvl="4" w:tplc="0C0A0019" w:tentative="1">
      <w:start w:val="1"/>
      <w:numFmt w:val="lowerLetter"/>
      <w:lvlText w:val="%5."/>
      <w:lvlJc w:val="left"/>
      <w:pPr>
        <w:ind w:left="3672" w:hanging="360"/>
      </w:pPr>
    </w:lvl>
    <w:lvl w:ilvl="5" w:tplc="0C0A001B" w:tentative="1">
      <w:start w:val="1"/>
      <w:numFmt w:val="lowerRoman"/>
      <w:lvlText w:val="%6."/>
      <w:lvlJc w:val="right"/>
      <w:pPr>
        <w:ind w:left="4392" w:hanging="180"/>
      </w:pPr>
    </w:lvl>
    <w:lvl w:ilvl="6" w:tplc="0C0A000F" w:tentative="1">
      <w:start w:val="1"/>
      <w:numFmt w:val="decimal"/>
      <w:lvlText w:val="%7."/>
      <w:lvlJc w:val="left"/>
      <w:pPr>
        <w:ind w:left="5112" w:hanging="360"/>
      </w:pPr>
    </w:lvl>
    <w:lvl w:ilvl="7" w:tplc="0C0A0019" w:tentative="1">
      <w:start w:val="1"/>
      <w:numFmt w:val="lowerLetter"/>
      <w:lvlText w:val="%8."/>
      <w:lvlJc w:val="left"/>
      <w:pPr>
        <w:ind w:left="5832" w:hanging="360"/>
      </w:pPr>
    </w:lvl>
    <w:lvl w:ilvl="8" w:tplc="0C0A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5">
    <w:nsid w:val="51C242C0"/>
    <w:multiLevelType w:val="hybridMultilevel"/>
    <w:tmpl w:val="2438E014"/>
    <w:lvl w:ilvl="0" w:tplc="C1D8F41A">
      <w:start w:val="1"/>
      <w:numFmt w:val="decimal"/>
      <w:lvlText w:val="%1."/>
      <w:lvlJc w:val="left"/>
      <w:pPr>
        <w:ind w:left="792" w:hanging="360"/>
      </w:pPr>
      <w:rPr>
        <w:rFonts w:hint="default"/>
        <w:b/>
        <w:sz w:val="22"/>
      </w:rPr>
    </w:lvl>
    <w:lvl w:ilvl="1" w:tplc="0C0A0019" w:tentative="1">
      <w:start w:val="1"/>
      <w:numFmt w:val="lowerLetter"/>
      <w:lvlText w:val="%2."/>
      <w:lvlJc w:val="left"/>
      <w:pPr>
        <w:ind w:left="1512" w:hanging="360"/>
      </w:pPr>
    </w:lvl>
    <w:lvl w:ilvl="2" w:tplc="0C0A001B" w:tentative="1">
      <w:start w:val="1"/>
      <w:numFmt w:val="lowerRoman"/>
      <w:lvlText w:val="%3."/>
      <w:lvlJc w:val="right"/>
      <w:pPr>
        <w:ind w:left="2232" w:hanging="180"/>
      </w:pPr>
    </w:lvl>
    <w:lvl w:ilvl="3" w:tplc="0C0A000F" w:tentative="1">
      <w:start w:val="1"/>
      <w:numFmt w:val="decimal"/>
      <w:lvlText w:val="%4."/>
      <w:lvlJc w:val="left"/>
      <w:pPr>
        <w:ind w:left="2952" w:hanging="360"/>
      </w:pPr>
    </w:lvl>
    <w:lvl w:ilvl="4" w:tplc="0C0A0019" w:tentative="1">
      <w:start w:val="1"/>
      <w:numFmt w:val="lowerLetter"/>
      <w:lvlText w:val="%5."/>
      <w:lvlJc w:val="left"/>
      <w:pPr>
        <w:ind w:left="3672" w:hanging="360"/>
      </w:pPr>
    </w:lvl>
    <w:lvl w:ilvl="5" w:tplc="0C0A001B" w:tentative="1">
      <w:start w:val="1"/>
      <w:numFmt w:val="lowerRoman"/>
      <w:lvlText w:val="%6."/>
      <w:lvlJc w:val="right"/>
      <w:pPr>
        <w:ind w:left="4392" w:hanging="180"/>
      </w:pPr>
    </w:lvl>
    <w:lvl w:ilvl="6" w:tplc="0C0A000F" w:tentative="1">
      <w:start w:val="1"/>
      <w:numFmt w:val="decimal"/>
      <w:lvlText w:val="%7."/>
      <w:lvlJc w:val="left"/>
      <w:pPr>
        <w:ind w:left="5112" w:hanging="360"/>
      </w:pPr>
    </w:lvl>
    <w:lvl w:ilvl="7" w:tplc="0C0A0019" w:tentative="1">
      <w:start w:val="1"/>
      <w:numFmt w:val="lowerLetter"/>
      <w:lvlText w:val="%8."/>
      <w:lvlJc w:val="left"/>
      <w:pPr>
        <w:ind w:left="5832" w:hanging="360"/>
      </w:pPr>
    </w:lvl>
    <w:lvl w:ilvl="8" w:tplc="0C0A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6">
    <w:nsid w:val="58050661"/>
    <w:multiLevelType w:val="hybridMultilevel"/>
    <w:tmpl w:val="29122684"/>
    <w:lvl w:ilvl="0" w:tplc="9D6828EC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22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58144A21"/>
    <w:multiLevelType w:val="hybridMultilevel"/>
    <w:tmpl w:val="99B2C7B4"/>
    <w:lvl w:ilvl="0" w:tplc="E8B2B0F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067242D"/>
    <w:multiLevelType w:val="hybridMultilevel"/>
    <w:tmpl w:val="F6D28906"/>
    <w:lvl w:ilvl="0" w:tplc="D82476D2">
      <w:start w:val="3"/>
      <w:numFmt w:val="bullet"/>
      <w:lvlText w:val=""/>
      <w:lvlJc w:val="left"/>
      <w:pPr>
        <w:ind w:left="432" w:hanging="360"/>
      </w:pPr>
      <w:rPr>
        <w:rFonts w:ascii="Symbol" w:eastAsia="Times New Roman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29">
    <w:nsid w:val="6E4B7B92"/>
    <w:multiLevelType w:val="hybridMultilevel"/>
    <w:tmpl w:val="A32C5F10"/>
    <w:lvl w:ilvl="0" w:tplc="30B2A948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34334FC"/>
    <w:multiLevelType w:val="hybridMultilevel"/>
    <w:tmpl w:val="6BAC293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74CF79C3"/>
    <w:multiLevelType w:val="hybridMultilevel"/>
    <w:tmpl w:val="2AA0AD9C"/>
    <w:lvl w:ilvl="0" w:tplc="09E020E4">
      <w:start w:val="1"/>
      <w:numFmt w:val="decimal"/>
      <w:lvlText w:val="%1."/>
      <w:lvlJc w:val="left"/>
      <w:pPr>
        <w:ind w:left="792" w:hanging="360"/>
      </w:pPr>
      <w:rPr>
        <w:rFonts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512" w:hanging="360"/>
      </w:pPr>
    </w:lvl>
    <w:lvl w:ilvl="2" w:tplc="0C0A001B" w:tentative="1">
      <w:start w:val="1"/>
      <w:numFmt w:val="lowerRoman"/>
      <w:lvlText w:val="%3."/>
      <w:lvlJc w:val="right"/>
      <w:pPr>
        <w:ind w:left="2232" w:hanging="180"/>
      </w:pPr>
    </w:lvl>
    <w:lvl w:ilvl="3" w:tplc="0C0A000F" w:tentative="1">
      <w:start w:val="1"/>
      <w:numFmt w:val="decimal"/>
      <w:lvlText w:val="%4."/>
      <w:lvlJc w:val="left"/>
      <w:pPr>
        <w:ind w:left="2952" w:hanging="360"/>
      </w:pPr>
    </w:lvl>
    <w:lvl w:ilvl="4" w:tplc="0C0A0019" w:tentative="1">
      <w:start w:val="1"/>
      <w:numFmt w:val="lowerLetter"/>
      <w:lvlText w:val="%5."/>
      <w:lvlJc w:val="left"/>
      <w:pPr>
        <w:ind w:left="3672" w:hanging="360"/>
      </w:pPr>
    </w:lvl>
    <w:lvl w:ilvl="5" w:tplc="0C0A001B" w:tentative="1">
      <w:start w:val="1"/>
      <w:numFmt w:val="lowerRoman"/>
      <w:lvlText w:val="%6."/>
      <w:lvlJc w:val="right"/>
      <w:pPr>
        <w:ind w:left="4392" w:hanging="180"/>
      </w:pPr>
    </w:lvl>
    <w:lvl w:ilvl="6" w:tplc="0C0A000F" w:tentative="1">
      <w:start w:val="1"/>
      <w:numFmt w:val="decimal"/>
      <w:lvlText w:val="%7."/>
      <w:lvlJc w:val="left"/>
      <w:pPr>
        <w:ind w:left="5112" w:hanging="360"/>
      </w:pPr>
    </w:lvl>
    <w:lvl w:ilvl="7" w:tplc="0C0A0019" w:tentative="1">
      <w:start w:val="1"/>
      <w:numFmt w:val="lowerLetter"/>
      <w:lvlText w:val="%8."/>
      <w:lvlJc w:val="left"/>
      <w:pPr>
        <w:ind w:left="5832" w:hanging="360"/>
      </w:pPr>
    </w:lvl>
    <w:lvl w:ilvl="8" w:tplc="0C0A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2">
    <w:nsid w:val="771362B8"/>
    <w:multiLevelType w:val="hybridMultilevel"/>
    <w:tmpl w:val="D0143406"/>
    <w:lvl w:ilvl="0" w:tplc="B332267C">
      <w:start w:val="1"/>
      <w:numFmt w:val="decimal"/>
      <w:lvlText w:val="%1."/>
      <w:lvlJc w:val="left"/>
      <w:pPr>
        <w:ind w:left="432" w:hanging="360"/>
      </w:pPr>
      <w:rPr>
        <w:rFonts w:ascii="Arial" w:eastAsia="Times New Roman" w:hAnsi="Arial" w:cs="Arial" w:hint="default"/>
        <w:color w:val="0000FF"/>
        <w:sz w:val="20"/>
        <w:u w:val="single"/>
      </w:rPr>
    </w:lvl>
    <w:lvl w:ilvl="1" w:tplc="240A0019" w:tentative="1">
      <w:start w:val="1"/>
      <w:numFmt w:val="lowerLetter"/>
      <w:lvlText w:val="%2."/>
      <w:lvlJc w:val="left"/>
      <w:pPr>
        <w:ind w:left="1152" w:hanging="360"/>
      </w:pPr>
    </w:lvl>
    <w:lvl w:ilvl="2" w:tplc="240A001B" w:tentative="1">
      <w:start w:val="1"/>
      <w:numFmt w:val="lowerRoman"/>
      <w:lvlText w:val="%3."/>
      <w:lvlJc w:val="right"/>
      <w:pPr>
        <w:ind w:left="1872" w:hanging="180"/>
      </w:pPr>
    </w:lvl>
    <w:lvl w:ilvl="3" w:tplc="240A000F" w:tentative="1">
      <w:start w:val="1"/>
      <w:numFmt w:val="decimal"/>
      <w:lvlText w:val="%4."/>
      <w:lvlJc w:val="left"/>
      <w:pPr>
        <w:ind w:left="2592" w:hanging="360"/>
      </w:pPr>
    </w:lvl>
    <w:lvl w:ilvl="4" w:tplc="240A0019" w:tentative="1">
      <w:start w:val="1"/>
      <w:numFmt w:val="lowerLetter"/>
      <w:lvlText w:val="%5."/>
      <w:lvlJc w:val="left"/>
      <w:pPr>
        <w:ind w:left="3312" w:hanging="360"/>
      </w:pPr>
    </w:lvl>
    <w:lvl w:ilvl="5" w:tplc="240A001B" w:tentative="1">
      <w:start w:val="1"/>
      <w:numFmt w:val="lowerRoman"/>
      <w:lvlText w:val="%6."/>
      <w:lvlJc w:val="right"/>
      <w:pPr>
        <w:ind w:left="4032" w:hanging="180"/>
      </w:pPr>
    </w:lvl>
    <w:lvl w:ilvl="6" w:tplc="240A000F" w:tentative="1">
      <w:start w:val="1"/>
      <w:numFmt w:val="decimal"/>
      <w:lvlText w:val="%7."/>
      <w:lvlJc w:val="left"/>
      <w:pPr>
        <w:ind w:left="4752" w:hanging="360"/>
      </w:pPr>
    </w:lvl>
    <w:lvl w:ilvl="7" w:tplc="240A0019" w:tentative="1">
      <w:start w:val="1"/>
      <w:numFmt w:val="lowerLetter"/>
      <w:lvlText w:val="%8."/>
      <w:lvlJc w:val="left"/>
      <w:pPr>
        <w:ind w:left="5472" w:hanging="360"/>
      </w:pPr>
    </w:lvl>
    <w:lvl w:ilvl="8" w:tplc="240A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3">
    <w:nsid w:val="7AC65935"/>
    <w:multiLevelType w:val="hybridMultilevel"/>
    <w:tmpl w:val="78442CC2"/>
    <w:lvl w:ilvl="0" w:tplc="5000653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52" w:hanging="360"/>
      </w:pPr>
    </w:lvl>
    <w:lvl w:ilvl="2" w:tplc="240A001B" w:tentative="1">
      <w:start w:val="1"/>
      <w:numFmt w:val="lowerRoman"/>
      <w:lvlText w:val="%3."/>
      <w:lvlJc w:val="right"/>
      <w:pPr>
        <w:ind w:left="1872" w:hanging="180"/>
      </w:pPr>
    </w:lvl>
    <w:lvl w:ilvl="3" w:tplc="240A000F" w:tentative="1">
      <w:start w:val="1"/>
      <w:numFmt w:val="decimal"/>
      <w:lvlText w:val="%4."/>
      <w:lvlJc w:val="left"/>
      <w:pPr>
        <w:ind w:left="2592" w:hanging="360"/>
      </w:pPr>
    </w:lvl>
    <w:lvl w:ilvl="4" w:tplc="240A0019" w:tentative="1">
      <w:start w:val="1"/>
      <w:numFmt w:val="lowerLetter"/>
      <w:lvlText w:val="%5."/>
      <w:lvlJc w:val="left"/>
      <w:pPr>
        <w:ind w:left="3312" w:hanging="360"/>
      </w:pPr>
    </w:lvl>
    <w:lvl w:ilvl="5" w:tplc="240A001B" w:tentative="1">
      <w:start w:val="1"/>
      <w:numFmt w:val="lowerRoman"/>
      <w:lvlText w:val="%6."/>
      <w:lvlJc w:val="right"/>
      <w:pPr>
        <w:ind w:left="4032" w:hanging="180"/>
      </w:pPr>
    </w:lvl>
    <w:lvl w:ilvl="6" w:tplc="240A000F" w:tentative="1">
      <w:start w:val="1"/>
      <w:numFmt w:val="decimal"/>
      <w:lvlText w:val="%7."/>
      <w:lvlJc w:val="left"/>
      <w:pPr>
        <w:ind w:left="4752" w:hanging="360"/>
      </w:pPr>
    </w:lvl>
    <w:lvl w:ilvl="7" w:tplc="240A0019" w:tentative="1">
      <w:start w:val="1"/>
      <w:numFmt w:val="lowerLetter"/>
      <w:lvlText w:val="%8."/>
      <w:lvlJc w:val="left"/>
      <w:pPr>
        <w:ind w:left="5472" w:hanging="360"/>
      </w:pPr>
    </w:lvl>
    <w:lvl w:ilvl="8" w:tplc="240A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4">
    <w:nsid w:val="7C0E76B9"/>
    <w:multiLevelType w:val="hybridMultilevel"/>
    <w:tmpl w:val="801E6DD8"/>
    <w:lvl w:ilvl="0" w:tplc="887C7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7EE2042C"/>
    <w:multiLevelType w:val="multilevel"/>
    <w:tmpl w:val="15FA5D44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b w:val="0"/>
        <w:i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35"/>
  </w:num>
  <w:num w:numId="2">
    <w:abstractNumId w:val="35"/>
  </w:num>
  <w:num w:numId="3">
    <w:abstractNumId w:val="35"/>
  </w:num>
  <w:num w:numId="4">
    <w:abstractNumId w:val="28"/>
  </w:num>
  <w:num w:numId="5">
    <w:abstractNumId w:val="5"/>
  </w:num>
  <w:num w:numId="6">
    <w:abstractNumId w:val="19"/>
  </w:num>
  <w:num w:numId="7">
    <w:abstractNumId w:val="15"/>
  </w:num>
  <w:num w:numId="8">
    <w:abstractNumId w:val="7"/>
  </w:num>
  <w:num w:numId="9">
    <w:abstractNumId w:val="16"/>
  </w:num>
  <w:num w:numId="10">
    <w:abstractNumId w:val="13"/>
  </w:num>
  <w:num w:numId="11">
    <w:abstractNumId w:val="31"/>
  </w:num>
  <w:num w:numId="12">
    <w:abstractNumId w:val="26"/>
  </w:num>
  <w:num w:numId="13">
    <w:abstractNumId w:val="22"/>
  </w:num>
  <w:num w:numId="14">
    <w:abstractNumId w:val="1"/>
  </w:num>
  <w:num w:numId="15">
    <w:abstractNumId w:val="11"/>
  </w:num>
  <w:num w:numId="16">
    <w:abstractNumId w:val="14"/>
  </w:num>
  <w:num w:numId="17">
    <w:abstractNumId w:val="4"/>
  </w:num>
  <w:num w:numId="18">
    <w:abstractNumId w:val="24"/>
  </w:num>
  <w:num w:numId="19">
    <w:abstractNumId w:val="25"/>
  </w:num>
  <w:num w:numId="20">
    <w:abstractNumId w:val="8"/>
  </w:num>
  <w:num w:numId="21">
    <w:abstractNumId w:val="0"/>
  </w:num>
  <w:num w:numId="22">
    <w:abstractNumId w:val="29"/>
  </w:num>
  <w:num w:numId="23">
    <w:abstractNumId w:val="9"/>
  </w:num>
  <w:num w:numId="24">
    <w:abstractNumId w:val="3"/>
  </w:num>
  <w:num w:numId="25">
    <w:abstractNumId w:val="34"/>
  </w:num>
  <w:num w:numId="26">
    <w:abstractNumId w:val="20"/>
  </w:num>
  <w:num w:numId="27">
    <w:abstractNumId w:val="18"/>
  </w:num>
  <w:num w:numId="28">
    <w:abstractNumId w:val="32"/>
  </w:num>
  <w:num w:numId="29">
    <w:abstractNumId w:val="33"/>
  </w:num>
  <w:num w:numId="30">
    <w:abstractNumId w:val="30"/>
  </w:num>
  <w:num w:numId="31">
    <w:abstractNumId w:val="21"/>
  </w:num>
  <w:num w:numId="32">
    <w:abstractNumId w:val="35"/>
  </w:num>
  <w:num w:numId="33">
    <w:abstractNumId w:val="2"/>
  </w:num>
  <w:num w:numId="34">
    <w:abstractNumId w:val="27"/>
  </w:num>
  <w:num w:numId="35">
    <w:abstractNumId w:val="6"/>
  </w:num>
  <w:num w:numId="36">
    <w:abstractNumId w:val="35"/>
  </w:num>
  <w:num w:numId="37">
    <w:abstractNumId w:val="23"/>
  </w:num>
  <w:num w:numId="38">
    <w:abstractNumId w:val="12"/>
  </w:num>
  <w:num w:numId="39">
    <w:abstractNumId w:val="17"/>
  </w:num>
  <w:num w:numId="40">
    <w:abstractNumId w:val="1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6196"/>
    <w:rsid w:val="0000042C"/>
    <w:rsid w:val="000004A9"/>
    <w:rsid w:val="00002F95"/>
    <w:rsid w:val="000053F2"/>
    <w:rsid w:val="00010B2E"/>
    <w:rsid w:val="00011413"/>
    <w:rsid w:val="000119B8"/>
    <w:rsid w:val="0001564C"/>
    <w:rsid w:val="00016572"/>
    <w:rsid w:val="00016D28"/>
    <w:rsid w:val="0002284F"/>
    <w:rsid w:val="00026947"/>
    <w:rsid w:val="00027240"/>
    <w:rsid w:val="00027F61"/>
    <w:rsid w:val="000338EB"/>
    <w:rsid w:val="00034072"/>
    <w:rsid w:val="00036EC9"/>
    <w:rsid w:val="000372D9"/>
    <w:rsid w:val="000418BE"/>
    <w:rsid w:val="0004502D"/>
    <w:rsid w:val="000531B7"/>
    <w:rsid w:val="0005324E"/>
    <w:rsid w:val="00057BC3"/>
    <w:rsid w:val="00060C57"/>
    <w:rsid w:val="00061CCD"/>
    <w:rsid w:val="00066495"/>
    <w:rsid w:val="0008008E"/>
    <w:rsid w:val="000819BA"/>
    <w:rsid w:val="00085BBA"/>
    <w:rsid w:val="00086A9E"/>
    <w:rsid w:val="000906D6"/>
    <w:rsid w:val="000944D9"/>
    <w:rsid w:val="000946F5"/>
    <w:rsid w:val="0009749C"/>
    <w:rsid w:val="000A2D5E"/>
    <w:rsid w:val="000A5A77"/>
    <w:rsid w:val="000B3CC6"/>
    <w:rsid w:val="000B63FC"/>
    <w:rsid w:val="000C15B2"/>
    <w:rsid w:val="000C1C5A"/>
    <w:rsid w:val="000C281F"/>
    <w:rsid w:val="000D0177"/>
    <w:rsid w:val="000D0833"/>
    <w:rsid w:val="000D1334"/>
    <w:rsid w:val="000D3750"/>
    <w:rsid w:val="000D4E39"/>
    <w:rsid w:val="000D6619"/>
    <w:rsid w:val="000D76A8"/>
    <w:rsid w:val="000E2350"/>
    <w:rsid w:val="000E7F10"/>
    <w:rsid w:val="000F2698"/>
    <w:rsid w:val="00101C2C"/>
    <w:rsid w:val="00102823"/>
    <w:rsid w:val="00106355"/>
    <w:rsid w:val="00106708"/>
    <w:rsid w:val="0010709B"/>
    <w:rsid w:val="0011006E"/>
    <w:rsid w:val="00110364"/>
    <w:rsid w:val="001107E3"/>
    <w:rsid w:val="001113EF"/>
    <w:rsid w:val="00113DF7"/>
    <w:rsid w:val="00116DAC"/>
    <w:rsid w:val="001247A4"/>
    <w:rsid w:val="00131EC9"/>
    <w:rsid w:val="00132BB7"/>
    <w:rsid w:val="00137720"/>
    <w:rsid w:val="00137D29"/>
    <w:rsid w:val="001400FA"/>
    <w:rsid w:val="001408D2"/>
    <w:rsid w:val="0014633A"/>
    <w:rsid w:val="00151B14"/>
    <w:rsid w:val="00152D05"/>
    <w:rsid w:val="00162B4D"/>
    <w:rsid w:val="00165CA3"/>
    <w:rsid w:val="001725F8"/>
    <w:rsid w:val="00172A47"/>
    <w:rsid w:val="00175E21"/>
    <w:rsid w:val="001779D7"/>
    <w:rsid w:val="001800BF"/>
    <w:rsid w:val="00195679"/>
    <w:rsid w:val="00196D44"/>
    <w:rsid w:val="001A3541"/>
    <w:rsid w:val="001A5DEE"/>
    <w:rsid w:val="001B0412"/>
    <w:rsid w:val="001B1497"/>
    <w:rsid w:val="001B55E4"/>
    <w:rsid w:val="001C226B"/>
    <w:rsid w:val="001C40C2"/>
    <w:rsid w:val="001C4425"/>
    <w:rsid w:val="001C568F"/>
    <w:rsid w:val="001D1B90"/>
    <w:rsid w:val="001D367D"/>
    <w:rsid w:val="001D54C8"/>
    <w:rsid w:val="001E10B6"/>
    <w:rsid w:val="001E20AD"/>
    <w:rsid w:val="001E2501"/>
    <w:rsid w:val="001E48F4"/>
    <w:rsid w:val="001E7764"/>
    <w:rsid w:val="001F20AC"/>
    <w:rsid w:val="001F4363"/>
    <w:rsid w:val="001F6505"/>
    <w:rsid w:val="00201ACC"/>
    <w:rsid w:val="0020269C"/>
    <w:rsid w:val="00214B76"/>
    <w:rsid w:val="00216076"/>
    <w:rsid w:val="00221047"/>
    <w:rsid w:val="002227C7"/>
    <w:rsid w:val="00231CB7"/>
    <w:rsid w:val="0023628A"/>
    <w:rsid w:val="0023695A"/>
    <w:rsid w:val="00261CCF"/>
    <w:rsid w:val="00265985"/>
    <w:rsid w:val="00272396"/>
    <w:rsid w:val="002761D6"/>
    <w:rsid w:val="002877E6"/>
    <w:rsid w:val="00295F84"/>
    <w:rsid w:val="00296042"/>
    <w:rsid w:val="00296EB4"/>
    <w:rsid w:val="00297FEC"/>
    <w:rsid w:val="002A0977"/>
    <w:rsid w:val="002A3B23"/>
    <w:rsid w:val="002B496E"/>
    <w:rsid w:val="002B5321"/>
    <w:rsid w:val="002C0C16"/>
    <w:rsid w:val="002C206F"/>
    <w:rsid w:val="002C2322"/>
    <w:rsid w:val="002C2A25"/>
    <w:rsid w:val="002C2F51"/>
    <w:rsid w:val="002C35B2"/>
    <w:rsid w:val="002C479D"/>
    <w:rsid w:val="002C7E28"/>
    <w:rsid w:val="002D1185"/>
    <w:rsid w:val="002D42C8"/>
    <w:rsid w:val="002D6ACC"/>
    <w:rsid w:val="002E3D48"/>
    <w:rsid w:val="002E6214"/>
    <w:rsid w:val="002F1380"/>
    <w:rsid w:val="002F36A7"/>
    <w:rsid w:val="002F47BD"/>
    <w:rsid w:val="002F600D"/>
    <w:rsid w:val="0030136F"/>
    <w:rsid w:val="00305CA0"/>
    <w:rsid w:val="00306125"/>
    <w:rsid w:val="00307201"/>
    <w:rsid w:val="003100F7"/>
    <w:rsid w:val="00313F5E"/>
    <w:rsid w:val="00314A2C"/>
    <w:rsid w:val="003161BD"/>
    <w:rsid w:val="00322945"/>
    <w:rsid w:val="003230E6"/>
    <w:rsid w:val="00325A7C"/>
    <w:rsid w:val="00325D9D"/>
    <w:rsid w:val="0032657D"/>
    <w:rsid w:val="00327A8A"/>
    <w:rsid w:val="003333B9"/>
    <w:rsid w:val="00336B88"/>
    <w:rsid w:val="00337B47"/>
    <w:rsid w:val="00340C5B"/>
    <w:rsid w:val="00342D14"/>
    <w:rsid w:val="00346579"/>
    <w:rsid w:val="00350C89"/>
    <w:rsid w:val="00350FC1"/>
    <w:rsid w:val="00352155"/>
    <w:rsid w:val="0035389A"/>
    <w:rsid w:val="00354BA4"/>
    <w:rsid w:val="0035713E"/>
    <w:rsid w:val="0036362E"/>
    <w:rsid w:val="003712E1"/>
    <w:rsid w:val="00371C28"/>
    <w:rsid w:val="00371C92"/>
    <w:rsid w:val="00372053"/>
    <w:rsid w:val="0037332F"/>
    <w:rsid w:val="00376944"/>
    <w:rsid w:val="0037697B"/>
    <w:rsid w:val="00392400"/>
    <w:rsid w:val="003A0212"/>
    <w:rsid w:val="003A0D9D"/>
    <w:rsid w:val="003A11E4"/>
    <w:rsid w:val="003A3C37"/>
    <w:rsid w:val="003A4CEA"/>
    <w:rsid w:val="003A5DA3"/>
    <w:rsid w:val="003A7927"/>
    <w:rsid w:val="003B169A"/>
    <w:rsid w:val="003B180A"/>
    <w:rsid w:val="003B6FA9"/>
    <w:rsid w:val="003C220D"/>
    <w:rsid w:val="003C24E5"/>
    <w:rsid w:val="003C294B"/>
    <w:rsid w:val="003C2CF8"/>
    <w:rsid w:val="003D02B9"/>
    <w:rsid w:val="003D0653"/>
    <w:rsid w:val="003D3D8F"/>
    <w:rsid w:val="003E3BCC"/>
    <w:rsid w:val="003E3DED"/>
    <w:rsid w:val="003E3E6A"/>
    <w:rsid w:val="003E6444"/>
    <w:rsid w:val="003E6DF0"/>
    <w:rsid w:val="003F2199"/>
    <w:rsid w:val="003F2324"/>
    <w:rsid w:val="00400A09"/>
    <w:rsid w:val="00402773"/>
    <w:rsid w:val="00405BBB"/>
    <w:rsid w:val="00407DFB"/>
    <w:rsid w:val="00412973"/>
    <w:rsid w:val="00414C9D"/>
    <w:rsid w:val="0041640B"/>
    <w:rsid w:val="004164CF"/>
    <w:rsid w:val="004208EC"/>
    <w:rsid w:val="004230EF"/>
    <w:rsid w:val="004232A6"/>
    <w:rsid w:val="00425D1F"/>
    <w:rsid w:val="00430467"/>
    <w:rsid w:val="00433D7F"/>
    <w:rsid w:val="0043412C"/>
    <w:rsid w:val="0043621D"/>
    <w:rsid w:val="00440D4D"/>
    <w:rsid w:val="00443A00"/>
    <w:rsid w:val="0044449F"/>
    <w:rsid w:val="00450324"/>
    <w:rsid w:val="004517FA"/>
    <w:rsid w:val="00451BEA"/>
    <w:rsid w:val="00454FF8"/>
    <w:rsid w:val="00456E1E"/>
    <w:rsid w:val="004570B6"/>
    <w:rsid w:val="00461633"/>
    <w:rsid w:val="00472161"/>
    <w:rsid w:val="004722F0"/>
    <w:rsid w:val="004729F7"/>
    <w:rsid w:val="00475566"/>
    <w:rsid w:val="00477109"/>
    <w:rsid w:val="00482A35"/>
    <w:rsid w:val="00484468"/>
    <w:rsid w:val="004873E0"/>
    <w:rsid w:val="004919DA"/>
    <w:rsid w:val="00492F61"/>
    <w:rsid w:val="00495E92"/>
    <w:rsid w:val="00497207"/>
    <w:rsid w:val="004A734A"/>
    <w:rsid w:val="004A751D"/>
    <w:rsid w:val="004A7F69"/>
    <w:rsid w:val="004B1246"/>
    <w:rsid w:val="004B35B8"/>
    <w:rsid w:val="004B38FC"/>
    <w:rsid w:val="004B56A8"/>
    <w:rsid w:val="004B5841"/>
    <w:rsid w:val="004C184D"/>
    <w:rsid w:val="004C3179"/>
    <w:rsid w:val="004C457C"/>
    <w:rsid w:val="004C4D78"/>
    <w:rsid w:val="004C6279"/>
    <w:rsid w:val="004D0B4C"/>
    <w:rsid w:val="004D210F"/>
    <w:rsid w:val="004D5723"/>
    <w:rsid w:val="004D6B85"/>
    <w:rsid w:val="004E3267"/>
    <w:rsid w:val="004E535B"/>
    <w:rsid w:val="004F3222"/>
    <w:rsid w:val="004F7D91"/>
    <w:rsid w:val="005012A6"/>
    <w:rsid w:val="00501DDB"/>
    <w:rsid w:val="005055CD"/>
    <w:rsid w:val="00510A54"/>
    <w:rsid w:val="00510CBA"/>
    <w:rsid w:val="00512710"/>
    <w:rsid w:val="005153AB"/>
    <w:rsid w:val="005218FF"/>
    <w:rsid w:val="00522AFA"/>
    <w:rsid w:val="00527589"/>
    <w:rsid w:val="00533128"/>
    <w:rsid w:val="005346E0"/>
    <w:rsid w:val="00534834"/>
    <w:rsid w:val="00534DAC"/>
    <w:rsid w:val="00537A98"/>
    <w:rsid w:val="005421B4"/>
    <w:rsid w:val="00542685"/>
    <w:rsid w:val="005479C4"/>
    <w:rsid w:val="00547ADA"/>
    <w:rsid w:val="00550F29"/>
    <w:rsid w:val="00556C02"/>
    <w:rsid w:val="00556C2E"/>
    <w:rsid w:val="00560554"/>
    <w:rsid w:val="0056187B"/>
    <w:rsid w:val="00562B6D"/>
    <w:rsid w:val="005630FD"/>
    <w:rsid w:val="005651CC"/>
    <w:rsid w:val="00571999"/>
    <w:rsid w:val="005732CB"/>
    <w:rsid w:val="0057443F"/>
    <w:rsid w:val="00576142"/>
    <w:rsid w:val="00577508"/>
    <w:rsid w:val="00577CAE"/>
    <w:rsid w:val="00582C7F"/>
    <w:rsid w:val="0058561F"/>
    <w:rsid w:val="00592953"/>
    <w:rsid w:val="00596016"/>
    <w:rsid w:val="00597BDD"/>
    <w:rsid w:val="005A12C7"/>
    <w:rsid w:val="005A3F81"/>
    <w:rsid w:val="005A566B"/>
    <w:rsid w:val="005C3831"/>
    <w:rsid w:val="005C55D9"/>
    <w:rsid w:val="005C5EF1"/>
    <w:rsid w:val="005D51F4"/>
    <w:rsid w:val="005E0871"/>
    <w:rsid w:val="005E1A7B"/>
    <w:rsid w:val="005E31B2"/>
    <w:rsid w:val="005E3B36"/>
    <w:rsid w:val="005E4F74"/>
    <w:rsid w:val="005F70BA"/>
    <w:rsid w:val="005F7FFE"/>
    <w:rsid w:val="00605D4E"/>
    <w:rsid w:val="0060641B"/>
    <w:rsid w:val="00610F1D"/>
    <w:rsid w:val="006151CE"/>
    <w:rsid w:val="00615655"/>
    <w:rsid w:val="0062111F"/>
    <w:rsid w:val="00621B99"/>
    <w:rsid w:val="00624C9E"/>
    <w:rsid w:val="0062588E"/>
    <w:rsid w:val="00627B5A"/>
    <w:rsid w:val="006312C6"/>
    <w:rsid w:val="006350A4"/>
    <w:rsid w:val="00640104"/>
    <w:rsid w:val="00650B62"/>
    <w:rsid w:val="0065175E"/>
    <w:rsid w:val="006613EA"/>
    <w:rsid w:val="00670021"/>
    <w:rsid w:val="00674DB8"/>
    <w:rsid w:val="00675DB9"/>
    <w:rsid w:val="00676891"/>
    <w:rsid w:val="00676A77"/>
    <w:rsid w:val="0067730A"/>
    <w:rsid w:val="0068214D"/>
    <w:rsid w:val="00685335"/>
    <w:rsid w:val="0068535F"/>
    <w:rsid w:val="00694D98"/>
    <w:rsid w:val="006A10FC"/>
    <w:rsid w:val="006A1360"/>
    <w:rsid w:val="006B114E"/>
    <w:rsid w:val="006B1462"/>
    <w:rsid w:val="006B3BDC"/>
    <w:rsid w:val="006B53AA"/>
    <w:rsid w:val="006C1970"/>
    <w:rsid w:val="006C3355"/>
    <w:rsid w:val="006C43FC"/>
    <w:rsid w:val="006C4B75"/>
    <w:rsid w:val="006C5DD5"/>
    <w:rsid w:val="006D2AE8"/>
    <w:rsid w:val="006D368B"/>
    <w:rsid w:val="006E0496"/>
    <w:rsid w:val="006E1BB9"/>
    <w:rsid w:val="006F053D"/>
    <w:rsid w:val="006F1CFF"/>
    <w:rsid w:val="006F22A8"/>
    <w:rsid w:val="006F51DF"/>
    <w:rsid w:val="006F6750"/>
    <w:rsid w:val="006F6EA8"/>
    <w:rsid w:val="00701C07"/>
    <w:rsid w:val="007054C4"/>
    <w:rsid w:val="00716D61"/>
    <w:rsid w:val="00716F70"/>
    <w:rsid w:val="00717212"/>
    <w:rsid w:val="007216CC"/>
    <w:rsid w:val="00722A8F"/>
    <w:rsid w:val="00724659"/>
    <w:rsid w:val="00727908"/>
    <w:rsid w:val="00730222"/>
    <w:rsid w:val="007302CD"/>
    <w:rsid w:val="0073190F"/>
    <w:rsid w:val="0073327A"/>
    <w:rsid w:val="00733448"/>
    <w:rsid w:val="00734A0C"/>
    <w:rsid w:val="00734D9C"/>
    <w:rsid w:val="0073797D"/>
    <w:rsid w:val="0074032B"/>
    <w:rsid w:val="0074050F"/>
    <w:rsid w:val="00740D8E"/>
    <w:rsid w:val="007421F8"/>
    <w:rsid w:val="00742F27"/>
    <w:rsid w:val="00745383"/>
    <w:rsid w:val="007456E5"/>
    <w:rsid w:val="00745A90"/>
    <w:rsid w:val="00760BE0"/>
    <w:rsid w:val="00762B06"/>
    <w:rsid w:val="0076377E"/>
    <w:rsid w:val="0077189D"/>
    <w:rsid w:val="0077205F"/>
    <w:rsid w:val="0077586F"/>
    <w:rsid w:val="00776C90"/>
    <w:rsid w:val="00781CC9"/>
    <w:rsid w:val="0078232E"/>
    <w:rsid w:val="007834FC"/>
    <w:rsid w:val="00784E3E"/>
    <w:rsid w:val="00787676"/>
    <w:rsid w:val="00795C23"/>
    <w:rsid w:val="007962CF"/>
    <w:rsid w:val="007A45AD"/>
    <w:rsid w:val="007A4B48"/>
    <w:rsid w:val="007A7E4B"/>
    <w:rsid w:val="007B15CF"/>
    <w:rsid w:val="007B72A2"/>
    <w:rsid w:val="007C006B"/>
    <w:rsid w:val="007C6365"/>
    <w:rsid w:val="007D2A1E"/>
    <w:rsid w:val="007D2E33"/>
    <w:rsid w:val="007D4A60"/>
    <w:rsid w:val="007D56F9"/>
    <w:rsid w:val="007E40B3"/>
    <w:rsid w:val="007F6C10"/>
    <w:rsid w:val="008016CD"/>
    <w:rsid w:val="00805633"/>
    <w:rsid w:val="008108D8"/>
    <w:rsid w:val="00810E8D"/>
    <w:rsid w:val="00811D1F"/>
    <w:rsid w:val="00812372"/>
    <w:rsid w:val="00813CD5"/>
    <w:rsid w:val="008145C5"/>
    <w:rsid w:val="008225C0"/>
    <w:rsid w:val="0082361C"/>
    <w:rsid w:val="00824A9B"/>
    <w:rsid w:val="00826917"/>
    <w:rsid w:val="00842621"/>
    <w:rsid w:val="0085527A"/>
    <w:rsid w:val="008571D0"/>
    <w:rsid w:val="00862FEC"/>
    <w:rsid w:val="0086454B"/>
    <w:rsid w:val="00865B2B"/>
    <w:rsid w:val="00866EEE"/>
    <w:rsid w:val="00867D5E"/>
    <w:rsid w:val="008733A5"/>
    <w:rsid w:val="00881B39"/>
    <w:rsid w:val="0088391E"/>
    <w:rsid w:val="00883941"/>
    <w:rsid w:val="0088429C"/>
    <w:rsid w:val="00885C52"/>
    <w:rsid w:val="00891EEB"/>
    <w:rsid w:val="008979A7"/>
    <w:rsid w:val="008A52C0"/>
    <w:rsid w:val="008A546F"/>
    <w:rsid w:val="008B0339"/>
    <w:rsid w:val="008B5C21"/>
    <w:rsid w:val="008B7BF0"/>
    <w:rsid w:val="008C14B5"/>
    <w:rsid w:val="008C1D41"/>
    <w:rsid w:val="008C21CE"/>
    <w:rsid w:val="008C38D1"/>
    <w:rsid w:val="008C551D"/>
    <w:rsid w:val="008C67FD"/>
    <w:rsid w:val="008C7B90"/>
    <w:rsid w:val="008D0307"/>
    <w:rsid w:val="008D1C42"/>
    <w:rsid w:val="008D1ED1"/>
    <w:rsid w:val="008D3F71"/>
    <w:rsid w:val="008D57D4"/>
    <w:rsid w:val="008D7FEB"/>
    <w:rsid w:val="008E1B4D"/>
    <w:rsid w:val="008F2294"/>
    <w:rsid w:val="008F28F3"/>
    <w:rsid w:val="008F6981"/>
    <w:rsid w:val="0090187E"/>
    <w:rsid w:val="00901DB3"/>
    <w:rsid w:val="009036C1"/>
    <w:rsid w:val="0091124F"/>
    <w:rsid w:val="00916094"/>
    <w:rsid w:val="00920C05"/>
    <w:rsid w:val="00926196"/>
    <w:rsid w:val="009273ED"/>
    <w:rsid w:val="009275F2"/>
    <w:rsid w:val="00935437"/>
    <w:rsid w:val="00943E73"/>
    <w:rsid w:val="00946F71"/>
    <w:rsid w:val="0096099B"/>
    <w:rsid w:val="009737B9"/>
    <w:rsid w:val="0097619F"/>
    <w:rsid w:val="00981777"/>
    <w:rsid w:val="00982B34"/>
    <w:rsid w:val="00985D65"/>
    <w:rsid w:val="009906E2"/>
    <w:rsid w:val="009971FA"/>
    <w:rsid w:val="009A318A"/>
    <w:rsid w:val="009A392F"/>
    <w:rsid w:val="009A53CF"/>
    <w:rsid w:val="009A6E0E"/>
    <w:rsid w:val="009B1C99"/>
    <w:rsid w:val="009B3DC1"/>
    <w:rsid w:val="009B4CA8"/>
    <w:rsid w:val="009C00A1"/>
    <w:rsid w:val="009C0DDB"/>
    <w:rsid w:val="009C14E0"/>
    <w:rsid w:val="009C17C5"/>
    <w:rsid w:val="009C2B41"/>
    <w:rsid w:val="009C5D59"/>
    <w:rsid w:val="009C7CD7"/>
    <w:rsid w:val="009C7D31"/>
    <w:rsid w:val="009D1A2E"/>
    <w:rsid w:val="009D2BDC"/>
    <w:rsid w:val="009D4D2A"/>
    <w:rsid w:val="009E04E6"/>
    <w:rsid w:val="009E3801"/>
    <w:rsid w:val="009E79E3"/>
    <w:rsid w:val="00A00A0E"/>
    <w:rsid w:val="00A01D39"/>
    <w:rsid w:val="00A034A8"/>
    <w:rsid w:val="00A04F1B"/>
    <w:rsid w:val="00A10524"/>
    <w:rsid w:val="00A12CE7"/>
    <w:rsid w:val="00A12F00"/>
    <w:rsid w:val="00A14F6C"/>
    <w:rsid w:val="00A176AE"/>
    <w:rsid w:val="00A21FE1"/>
    <w:rsid w:val="00A26F60"/>
    <w:rsid w:val="00A30ACA"/>
    <w:rsid w:val="00A310C9"/>
    <w:rsid w:val="00A368DC"/>
    <w:rsid w:val="00A442FF"/>
    <w:rsid w:val="00A444DC"/>
    <w:rsid w:val="00A46372"/>
    <w:rsid w:val="00A47AB7"/>
    <w:rsid w:val="00A538A1"/>
    <w:rsid w:val="00A5413E"/>
    <w:rsid w:val="00A629DF"/>
    <w:rsid w:val="00A6789B"/>
    <w:rsid w:val="00A71EC0"/>
    <w:rsid w:val="00A72A97"/>
    <w:rsid w:val="00A73A22"/>
    <w:rsid w:val="00A777B1"/>
    <w:rsid w:val="00A80A34"/>
    <w:rsid w:val="00A8223F"/>
    <w:rsid w:val="00A8387C"/>
    <w:rsid w:val="00A85ABC"/>
    <w:rsid w:val="00A9016E"/>
    <w:rsid w:val="00A95512"/>
    <w:rsid w:val="00AA0B42"/>
    <w:rsid w:val="00AA1E50"/>
    <w:rsid w:val="00AA2568"/>
    <w:rsid w:val="00AA29D3"/>
    <w:rsid w:val="00AA3794"/>
    <w:rsid w:val="00AA5ED8"/>
    <w:rsid w:val="00AA673B"/>
    <w:rsid w:val="00AA79A5"/>
    <w:rsid w:val="00AB4208"/>
    <w:rsid w:val="00AC2AD6"/>
    <w:rsid w:val="00AD2E98"/>
    <w:rsid w:val="00AD3E74"/>
    <w:rsid w:val="00AE01EC"/>
    <w:rsid w:val="00AE2E61"/>
    <w:rsid w:val="00AE4832"/>
    <w:rsid w:val="00AE7543"/>
    <w:rsid w:val="00AF397D"/>
    <w:rsid w:val="00AF4D0A"/>
    <w:rsid w:val="00AF6BDA"/>
    <w:rsid w:val="00B023B9"/>
    <w:rsid w:val="00B1450A"/>
    <w:rsid w:val="00B14D21"/>
    <w:rsid w:val="00B20775"/>
    <w:rsid w:val="00B20C15"/>
    <w:rsid w:val="00B222B9"/>
    <w:rsid w:val="00B23A4F"/>
    <w:rsid w:val="00B263A6"/>
    <w:rsid w:val="00B26787"/>
    <w:rsid w:val="00B26CAE"/>
    <w:rsid w:val="00B31920"/>
    <w:rsid w:val="00B31A20"/>
    <w:rsid w:val="00B346FC"/>
    <w:rsid w:val="00B3667E"/>
    <w:rsid w:val="00B451E8"/>
    <w:rsid w:val="00B473B0"/>
    <w:rsid w:val="00B50FA8"/>
    <w:rsid w:val="00B7289F"/>
    <w:rsid w:val="00B818E0"/>
    <w:rsid w:val="00B83E6C"/>
    <w:rsid w:val="00B85B7C"/>
    <w:rsid w:val="00B87103"/>
    <w:rsid w:val="00B87874"/>
    <w:rsid w:val="00B95233"/>
    <w:rsid w:val="00B95AD4"/>
    <w:rsid w:val="00BA3C8A"/>
    <w:rsid w:val="00BA4FE9"/>
    <w:rsid w:val="00BA6DD5"/>
    <w:rsid w:val="00BB18D7"/>
    <w:rsid w:val="00BB3497"/>
    <w:rsid w:val="00BB49C9"/>
    <w:rsid w:val="00BB62CE"/>
    <w:rsid w:val="00BC392E"/>
    <w:rsid w:val="00BC3C2E"/>
    <w:rsid w:val="00BC4E9C"/>
    <w:rsid w:val="00BD0620"/>
    <w:rsid w:val="00BD3B22"/>
    <w:rsid w:val="00BD5BD4"/>
    <w:rsid w:val="00BE03CC"/>
    <w:rsid w:val="00BE2DE7"/>
    <w:rsid w:val="00BE42B5"/>
    <w:rsid w:val="00BE68C5"/>
    <w:rsid w:val="00BF3DC0"/>
    <w:rsid w:val="00C13590"/>
    <w:rsid w:val="00C30FC4"/>
    <w:rsid w:val="00C33BA1"/>
    <w:rsid w:val="00C33D98"/>
    <w:rsid w:val="00C36820"/>
    <w:rsid w:val="00C46473"/>
    <w:rsid w:val="00C5016C"/>
    <w:rsid w:val="00C529A2"/>
    <w:rsid w:val="00C561A3"/>
    <w:rsid w:val="00C56403"/>
    <w:rsid w:val="00C56C6A"/>
    <w:rsid w:val="00C57394"/>
    <w:rsid w:val="00C63942"/>
    <w:rsid w:val="00C662D4"/>
    <w:rsid w:val="00C711D0"/>
    <w:rsid w:val="00C73F65"/>
    <w:rsid w:val="00C74431"/>
    <w:rsid w:val="00C76154"/>
    <w:rsid w:val="00C76354"/>
    <w:rsid w:val="00C80AA3"/>
    <w:rsid w:val="00C902E7"/>
    <w:rsid w:val="00CA17DF"/>
    <w:rsid w:val="00CA636B"/>
    <w:rsid w:val="00CA69FD"/>
    <w:rsid w:val="00CA6A47"/>
    <w:rsid w:val="00CA6F58"/>
    <w:rsid w:val="00CB248D"/>
    <w:rsid w:val="00CB34C3"/>
    <w:rsid w:val="00CB57CC"/>
    <w:rsid w:val="00CB7529"/>
    <w:rsid w:val="00CC0340"/>
    <w:rsid w:val="00CC548A"/>
    <w:rsid w:val="00CD0756"/>
    <w:rsid w:val="00CD1220"/>
    <w:rsid w:val="00CD28CF"/>
    <w:rsid w:val="00CD4442"/>
    <w:rsid w:val="00CD7333"/>
    <w:rsid w:val="00CE133A"/>
    <w:rsid w:val="00CE52D7"/>
    <w:rsid w:val="00CF3F00"/>
    <w:rsid w:val="00CF4533"/>
    <w:rsid w:val="00D0323B"/>
    <w:rsid w:val="00D05967"/>
    <w:rsid w:val="00D10211"/>
    <w:rsid w:val="00D12A43"/>
    <w:rsid w:val="00D15018"/>
    <w:rsid w:val="00D151AC"/>
    <w:rsid w:val="00D2012B"/>
    <w:rsid w:val="00D2293D"/>
    <w:rsid w:val="00D2726B"/>
    <w:rsid w:val="00D309E1"/>
    <w:rsid w:val="00D374A0"/>
    <w:rsid w:val="00D40A05"/>
    <w:rsid w:val="00D4255A"/>
    <w:rsid w:val="00D5167D"/>
    <w:rsid w:val="00D51BE7"/>
    <w:rsid w:val="00D529D6"/>
    <w:rsid w:val="00D52F51"/>
    <w:rsid w:val="00D5361E"/>
    <w:rsid w:val="00D54E46"/>
    <w:rsid w:val="00D563D3"/>
    <w:rsid w:val="00D56D70"/>
    <w:rsid w:val="00D669F0"/>
    <w:rsid w:val="00D701B9"/>
    <w:rsid w:val="00D77333"/>
    <w:rsid w:val="00D80BF9"/>
    <w:rsid w:val="00D86F7C"/>
    <w:rsid w:val="00D919A5"/>
    <w:rsid w:val="00D924CE"/>
    <w:rsid w:val="00DA2912"/>
    <w:rsid w:val="00DA5F79"/>
    <w:rsid w:val="00DA64DC"/>
    <w:rsid w:val="00DA6B03"/>
    <w:rsid w:val="00DD1F1E"/>
    <w:rsid w:val="00DD43A8"/>
    <w:rsid w:val="00DD6B5B"/>
    <w:rsid w:val="00DE11BB"/>
    <w:rsid w:val="00DE556D"/>
    <w:rsid w:val="00DE62A4"/>
    <w:rsid w:val="00DF2A74"/>
    <w:rsid w:val="00DF654E"/>
    <w:rsid w:val="00DF71BB"/>
    <w:rsid w:val="00E00661"/>
    <w:rsid w:val="00E02500"/>
    <w:rsid w:val="00E02F50"/>
    <w:rsid w:val="00E04F40"/>
    <w:rsid w:val="00E110AA"/>
    <w:rsid w:val="00E12A9B"/>
    <w:rsid w:val="00E16901"/>
    <w:rsid w:val="00E17320"/>
    <w:rsid w:val="00E2719B"/>
    <w:rsid w:val="00E30391"/>
    <w:rsid w:val="00E3097A"/>
    <w:rsid w:val="00E32375"/>
    <w:rsid w:val="00E42EAC"/>
    <w:rsid w:val="00E44A1A"/>
    <w:rsid w:val="00E509F6"/>
    <w:rsid w:val="00E51190"/>
    <w:rsid w:val="00E53B34"/>
    <w:rsid w:val="00E55C72"/>
    <w:rsid w:val="00E6349F"/>
    <w:rsid w:val="00E72686"/>
    <w:rsid w:val="00E819EE"/>
    <w:rsid w:val="00E832D3"/>
    <w:rsid w:val="00E83E7C"/>
    <w:rsid w:val="00E8424B"/>
    <w:rsid w:val="00E8558A"/>
    <w:rsid w:val="00E859A8"/>
    <w:rsid w:val="00E872FD"/>
    <w:rsid w:val="00E91F32"/>
    <w:rsid w:val="00E930CA"/>
    <w:rsid w:val="00E9556C"/>
    <w:rsid w:val="00E95A47"/>
    <w:rsid w:val="00E976E2"/>
    <w:rsid w:val="00E97BEF"/>
    <w:rsid w:val="00EA5549"/>
    <w:rsid w:val="00EB658A"/>
    <w:rsid w:val="00EC1054"/>
    <w:rsid w:val="00EC12E6"/>
    <w:rsid w:val="00EC1EEF"/>
    <w:rsid w:val="00EC2869"/>
    <w:rsid w:val="00EC491F"/>
    <w:rsid w:val="00EC7A31"/>
    <w:rsid w:val="00ED0334"/>
    <w:rsid w:val="00ED0AC9"/>
    <w:rsid w:val="00ED1559"/>
    <w:rsid w:val="00ED2384"/>
    <w:rsid w:val="00ED3B88"/>
    <w:rsid w:val="00EE1240"/>
    <w:rsid w:val="00EE45EB"/>
    <w:rsid w:val="00EE5C29"/>
    <w:rsid w:val="00EE63DD"/>
    <w:rsid w:val="00EF6699"/>
    <w:rsid w:val="00F02DAD"/>
    <w:rsid w:val="00F0564B"/>
    <w:rsid w:val="00F10CF6"/>
    <w:rsid w:val="00F119F5"/>
    <w:rsid w:val="00F11F57"/>
    <w:rsid w:val="00F122D4"/>
    <w:rsid w:val="00F157E0"/>
    <w:rsid w:val="00F161B5"/>
    <w:rsid w:val="00F17C6B"/>
    <w:rsid w:val="00F21EBA"/>
    <w:rsid w:val="00F23DD0"/>
    <w:rsid w:val="00F31FE4"/>
    <w:rsid w:val="00F41763"/>
    <w:rsid w:val="00F512CB"/>
    <w:rsid w:val="00F56D83"/>
    <w:rsid w:val="00F56E74"/>
    <w:rsid w:val="00F60B34"/>
    <w:rsid w:val="00F63082"/>
    <w:rsid w:val="00F63CC5"/>
    <w:rsid w:val="00F64531"/>
    <w:rsid w:val="00F65B3B"/>
    <w:rsid w:val="00F65B58"/>
    <w:rsid w:val="00F66435"/>
    <w:rsid w:val="00F67F90"/>
    <w:rsid w:val="00F71004"/>
    <w:rsid w:val="00F801B3"/>
    <w:rsid w:val="00F80755"/>
    <w:rsid w:val="00F848C4"/>
    <w:rsid w:val="00F86CF0"/>
    <w:rsid w:val="00F92432"/>
    <w:rsid w:val="00F92C5F"/>
    <w:rsid w:val="00FA110C"/>
    <w:rsid w:val="00FA2BF6"/>
    <w:rsid w:val="00FA3AC9"/>
    <w:rsid w:val="00FB1FD5"/>
    <w:rsid w:val="00FB4C96"/>
    <w:rsid w:val="00FC1322"/>
    <w:rsid w:val="00FC7295"/>
    <w:rsid w:val="00FD26D9"/>
    <w:rsid w:val="00FD2F69"/>
    <w:rsid w:val="00FE0D6F"/>
    <w:rsid w:val="00FE5A0B"/>
    <w:rsid w:val="00FE70A8"/>
    <w:rsid w:val="00FF0D46"/>
    <w:rsid w:val="00FF19CC"/>
    <w:rsid w:val="00FF21E3"/>
    <w:rsid w:val="00FF58F6"/>
    <w:rsid w:val="00FF60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5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page number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rsid w:val="00577508"/>
    <w:pPr>
      <w:jc w:val="both"/>
    </w:pPr>
    <w:rPr>
      <w:rFonts w:ascii="Arial" w:hAnsi="Arial" w:cs="Arial"/>
      <w:b/>
      <w:noProof/>
      <w:sz w:val="22"/>
      <w:szCs w:val="22"/>
      <w:lang w:val="es-CO" w:eastAsia="es-CO"/>
    </w:rPr>
  </w:style>
  <w:style w:type="paragraph" w:styleId="Ttulo1">
    <w:name w:val="heading 1"/>
    <w:basedOn w:val="Normal"/>
    <w:next w:val="Normal"/>
    <w:qFormat/>
    <w:rsid w:val="005421B4"/>
    <w:pPr>
      <w:keepNext/>
      <w:numPr>
        <w:numId w:val="1"/>
      </w:numPr>
      <w:spacing w:before="240" w:after="60"/>
      <w:outlineLvl w:val="0"/>
    </w:pPr>
    <w:rPr>
      <w:b w:val="0"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8D3F71"/>
    <w:pPr>
      <w:keepNext/>
      <w:numPr>
        <w:ilvl w:val="1"/>
        <w:numId w:val="1"/>
      </w:numPr>
      <w:spacing w:before="240" w:after="60"/>
      <w:outlineLvl w:val="1"/>
    </w:pPr>
    <w:rPr>
      <w:b w:val="0"/>
      <w:bCs/>
      <w:i/>
      <w:iCs/>
      <w:sz w:val="28"/>
    </w:rPr>
  </w:style>
  <w:style w:type="paragraph" w:styleId="Ttulo3">
    <w:name w:val="heading 3"/>
    <w:basedOn w:val="Normal"/>
    <w:next w:val="Normal"/>
    <w:qFormat/>
    <w:rsid w:val="008D3F71"/>
    <w:pPr>
      <w:keepNext/>
      <w:numPr>
        <w:ilvl w:val="2"/>
        <w:numId w:val="1"/>
      </w:numPr>
      <w:spacing w:before="240" w:after="60"/>
      <w:outlineLvl w:val="2"/>
    </w:pPr>
    <w:rPr>
      <w:b w:val="0"/>
      <w:bCs/>
      <w:sz w:val="26"/>
      <w:szCs w:val="26"/>
    </w:rPr>
  </w:style>
  <w:style w:type="paragraph" w:styleId="Ttulo4">
    <w:name w:val="heading 4"/>
    <w:basedOn w:val="Normal"/>
    <w:next w:val="Normal"/>
    <w:qFormat/>
    <w:rsid w:val="008D3F71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 w:cs="Times New Roman"/>
      <w:b w:val="0"/>
      <w:bCs/>
      <w:sz w:val="28"/>
    </w:rPr>
  </w:style>
  <w:style w:type="paragraph" w:styleId="Ttulo5">
    <w:name w:val="heading 5"/>
    <w:basedOn w:val="Normal"/>
    <w:next w:val="Normal"/>
    <w:qFormat/>
    <w:rsid w:val="008D3F71"/>
    <w:pPr>
      <w:numPr>
        <w:ilvl w:val="4"/>
        <w:numId w:val="1"/>
      </w:numPr>
      <w:spacing w:before="240" w:after="60"/>
      <w:outlineLvl w:val="4"/>
    </w:pPr>
    <w:rPr>
      <w:b w:val="0"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8D3F71"/>
    <w:pPr>
      <w:numPr>
        <w:ilvl w:val="5"/>
        <w:numId w:val="1"/>
      </w:numPr>
      <w:spacing w:before="240" w:after="60"/>
      <w:outlineLvl w:val="5"/>
    </w:pPr>
    <w:rPr>
      <w:rFonts w:ascii="Times New Roman" w:hAnsi="Times New Roman" w:cs="Times New Roman"/>
      <w:b w:val="0"/>
      <w:bCs/>
    </w:rPr>
  </w:style>
  <w:style w:type="paragraph" w:styleId="Ttulo7">
    <w:name w:val="heading 7"/>
    <w:basedOn w:val="Normal"/>
    <w:next w:val="Normal"/>
    <w:qFormat/>
    <w:rsid w:val="008D3F71"/>
    <w:pPr>
      <w:numPr>
        <w:ilvl w:val="6"/>
        <w:numId w:val="1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Ttulo8">
    <w:name w:val="heading 8"/>
    <w:basedOn w:val="Normal"/>
    <w:next w:val="Normal"/>
    <w:qFormat/>
    <w:rsid w:val="008D3F71"/>
    <w:pPr>
      <w:numPr>
        <w:ilvl w:val="7"/>
        <w:numId w:val="1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qFormat/>
    <w:rsid w:val="008D3F71"/>
    <w:pPr>
      <w:numPr>
        <w:ilvl w:val="8"/>
        <w:numId w:val="1"/>
      </w:numPr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78232E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autoRedefine/>
    <w:uiPriority w:val="99"/>
    <w:rsid w:val="005630FD"/>
    <w:pPr>
      <w:tabs>
        <w:tab w:val="center" w:pos="4252"/>
        <w:tab w:val="right" w:pos="8504"/>
      </w:tabs>
    </w:pPr>
    <w:rPr>
      <w:rFonts w:cs="Times New Roman"/>
      <w:sz w:val="15"/>
      <w:szCs w:val="15"/>
    </w:rPr>
  </w:style>
  <w:style w:type="character" w:customStyle="1" w:styleId="Encabezado1">
    <w:name w:val="Encabezado 1"/>
    <w:rsid w:val="008F28F3"/>
    <w:rPr>
      <w:rFonts w:ascii="Arial" w:hAnsi="Arial"/>
      <w:b/>
      <w:sz w:val="32"/>
    </w:rPr>
  </w:style>
  <w:style w:type="paragraph" w:customStyle="1" w:styleId="TituloGrillaEncabezado">
    <w:name w:val="Titulo Grilla Encabezado"/>
    <w:basedOn w:val="Normal"/>
    <w:rsid w:val="005421B4"/>
    <w:rPr>
      <w:b w:val="0"/>
    </w:rPr>
  </w:style>
  <w:style w:type="character" w:styleId="Nmerodepgina">
    <w:name w:val="page number"/>
    <w:autoRedefine/>
    <w:uiPriority w:val="99"/>
    <w:rsid w:val="005421B4"/>
    <w:rPr>
      <w:sz w:val="20"/>
    </w:rPr>
  </w:style>
  <w:style w:type="character" w:styleId="Hipervnculo">
    <w:name w:val="Hyperlink"/>
    <w:uiPriority w:val="99"/>
    <w:rsid w:val="005421B4"/>
    <w:rPr>
      <w:color w:val="0000FF"/>
      <w:u w:val="single"/>
    </w:rPr>
  </w:style>
  <w:style w:type="table" w:styleId="Tablaconcuadrcula">
    <w:name w:val="Table Grid"/>
    <w:basedOn w:val="Tablanormal"/>
    <w:rsid w:val="009261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rCarCar">
    <w:name w:val="Car Car Car"/>
    <w:basedOn w:val="Normal"/>
    <w:rsid w:val="008D3F71"/>
    <w:pPr>
      <w:spacing w:after="160" w:line="240" w:lineRule="exact"/>
    </w:pPr>
    <w:rPr>
      <w:rFonts w:ascii="Verdana" w:hAnsi="Verdana" w:cs="Times New Roman"/>
      <w:szCs w:val="20"/>
      <w:lang w:val="en-US" w:eastAsia="en-US"/>
    </w:rPr>
  </w:style>
  <w:style w:type="paragraph" w:styleId="TDC1">
    <w:name w:val="toc 1"/>
    <w:basedOn w:val="Normal"/>
    <w:next w:val="Normal"/>
    <w:autoRedefine/>
    <w:uiPriority w:val="39"/>
    <w:qFormat/>
    <w:rsid w:val="00456E1E"/>
  </w:style>
  <w:style w:type="paragraph" w:styleId="TDC2">
    <w:name w:val="toc 2"/>
    <w:basedOn w:val="Normal"/>
    <w:next w:val="Normal"/>
    <w:autoRedefine/>
    <w:uiPriority w:val="39"/>
    <w:qFormat/>
    <w:rsid w:val="00456E1E"/>
    <w:pPr>
      <w:ind w:left="200"/>
    </w:pPr>
  </w:style>
  <w:style w:type="paragraph" w:styleId="TDC3">
    <w:name w:val="toc 3"/>
    <w:basedOn w:val="Normal"/>
    <w:next w:val="Normal"/>
    <w:autoRedefine/>
    <w:uiPriority w:val="39"/>
    <w:qFormat/>
    <w:rsid w:val="00456E1E"/>
    <w:pPr>
      <w:ind w:left="400"/>
    </w:pPr>
  </w:style>
  <w:style w:type="paragraph" w:styleId="Sangra2detindependiente">
    <w:name w:val="Body Text Indent 2"/>
    <w:basedOn w:val="Normal"/>
    <w:rsid w:val="00336B88"/>
    <w:pPr>
      <w:spacing w:before="120"/>
      <w:ind w:left="426"/>
    </w:pPr>
    <w:rPr>
      <w:szCs w:val="20"/>
      <w:lang w:val="es-AR"/>
    </w:rPr>
  </w:style>
  <w:style w:type="paragraph" w:styleId="HTMLconformatoprevio">
    <w:name w:val="HTML Preformatted"/>
    <w:basedOn w:val="Normal"/>
    <w:rsid w:val="009275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Wingdings"/>
      <w:szCs w:val="20"/>
      <w:lang w:val="en-US" w:eastAsia="en-US"/>
    </w:rPr>
  </w:style>
  <w:style w:type="paragraph" w:styleId="Textodeglobo">
    <w:name w:val="Balloon Text"/>
    <w:basedOn w:val="Normal"/>
    <w:semiHidden/>
    <w:rsid w:val="00605D4E"/>
    <w:rPr>
      <w:rFonts w:ascii="Tahoma" w:hAnsi="Tahoma" w:cs="Tahoma"/>
      <w:sz w:val="16"/>
      <w:szCs w:val="16"/>
    </w:rPr>
  </w:style>
  <w:style w:type="paragraph" w:customStyle="1" w:styleId="CarCarCarCarCarCar">
    <w:name w:val="Car Car Car Car Car Car"/>
    <w:basedOn w:val="Normal"/>
    <w:rsid w:val="000531B7"/>
    <w:pPr>
      <w:spacing w:after="160" w:line="240" w:lineRule="exact"/>
    </w:pPr>
    <w:rPr>
      <w:rFonts w:ascii="Verdana" w:hAnsi="Verdana" w:cs="Times New Roman"/>
      <w:szCs w:val="20"/>
      <w:lang w:val="en-US" w:eastAsia="en-US"/>
    </w:rPr>
  </w:style>
  <w:style w:type="paragraph" w:customStyle="1" w:styleId="CarCarCar1CarCarCarCarCarCar">
    <w:name w:val="Car Car Car1 Car Car Car Car Car Car"/>
    <w:basedOn w:val="Normal"/>
    <w:rsid w:val="00A46372"/>
    <w:pPr>
      <w:spacing w:after="160" w:line="240" w:lineRule="exact"/>
    </w:pPr>
    <w:rPr>
      <w:rFonts w:ascii="Verdana" w:hAnsi="Verdana" w:cs="Times New Roman"/>
      <w:szCs w:val="20"/>
      <w:lang w:val="en-US" w:eastAsia="en-US"/>
    </w:rPr>
  </w:style>
  <w:style w:type="character" w:styleId="Refdecomentario">
    <w:name w:val="annotation reference"/>
    <w:rsid w:val="00297FEC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297FEC"/>
    <w:rPr>
      <w:rFonts w:cs="Times New Roman"/>
      <w:szCs w:val="20"/>
    </w:rPr>
  </w:style>
  <w:style w:type="character" w:customStyle="1" w:styleId="TextocomentarioCar">
    <w:name w:val="Texto comentario Car"/>
    <w:link w:val="Textocomentario"/>
    <w:rsid w:val="00297FEC"/>
    <w:rPr>
      <w:rFonts w:ascii="Arial" w:hAnsi="Arial" w:cs="Arial"/>
    </w:rPr>
  </w:style>
  <w:style w:type="paragraph" w:styleId="Asuntodelcomentario">
    <w:name w:val="annotation subject"/>
    <w:basedOn w:val="Textocomentario"/>
    <w:next w:val="Textocomentario"/>
    <w:link w:val="AsuntodelcomentarioCar"/>
    <w:rsid w:val="00297FEC"/>
    <w:rPr>
      <w:b w:val="0"/>
      <w:bCs/>
    </w:rPr>
  </w:style>
  <w:style w:type="character" w:customStyle="1" w:styleId="AsuntodelcomentarioCar">
    <w:name w:val="Asunto del comentario Car"/>
    <w:link w:val="Asuntodelcomentario"/>
    <w:rsid w:val="00297FEC"/>
    <w:rPr>
      <w:rFonts w:ascii="Arial" w:hAnsi="Arial" w:cs="Arial"/>
      <w:b/>
      <w:bCs/>
    </w:rPr>
  </w:style>
  <w:style w:type="character" w:styleId="Textoennegrita">
    <w:name w:val="Strong"/>
    <w:qFormat/>
    <w:rsid w:val="008016CD"/>
    <w:rPr>
      <w:b/>
      <w:bCs/>
    </w:rPr>
  </w:style>
  <w:style w:type="paragraph" w:styleId="Ttulo">
    <w:name w:val="Title"/>
    <w:basedOn w:val="Normal"/>
    <w:next w:val="Normal"/>
    <w:link w:val="TtuloCar"/>
    <w:qFormat/>
    <w:rsid w:val="00675DB9"/>
    <w:pPr>
      <w:spacing w:before="240" w:after="60"/>
      <w:jc w:val="center"/>
      <w:outlineLvl w:val="0"/>
    </w:pPr>
    <w:rPr>
      <w:rFonts w:ascii="Cambria" w:hAnsi="Cambria" w:cs="Times New Roman"/>
      <w:b w:val="0"/>
      <w:bCs/>
      <w:kern w:val="28"/>
      <w:sz w:val="32"/>
      <w:szCs w:val="32"/>
    </w:rPr>
  </w:style>
  <w:style w:type="character" w:customStyle="1" w:styleId="TtuloCar">
    <w:name w:val="Título Car"/>
    <w:link w:val="Ttulo"/>
    <w:rsid w:val="00675DB9"/>
    <w:rPr>
      <w:rFonts w:ascii="Cambria" w:eastAsia="Times New Roman" w:hAnsi="Cambria" w:cs="Times New Roman"/>
      <w:b/>
      <w:bCs/>
      <w:kern w:val="28"/>
      <w:sz w:val="32"/>
      <w:szCs w:val="32"/>
      <w:lang w:val="es-ES" w:eastAsia="es-ES"/>
    </w:rPr>
  </w:style>
  <w:style w:type="paragraph" w:styleId="Prrafodelista">
    <w:name w:val="List Paragraph"/>
    <w:basedOn w:val="Normal"/>
    <w:uiPriority w:val="34"/>
    <w:qFormat/>
    <w:rsid w:val="00675DB9"/>
    <w:pPr>
      <w:ind w:left="720"/>
      <w:contextualSpacing/>
    </w:pPr>
    <w:rPr>
      <w:szCs w:val="2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C479D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customStyle="1" w:styleId="TextodeGua">
    <w:name w:val="Texto de Guía"/>
    <w:basedOn w:val="Normal"/>
    <w:link w:val="TextodeGuaCar"/>
    <w:uiPriority w:val="99"/>
    <w:rsid w:val="00627B5A"/>
    <w:rPr>
      <w:rFonts w:cs="Times New Roman"/>
      <w:color w:val="0000FF"/>
      <w:szCs w:val="20"/>
    </w:rPr>
  </w:style>
  <w:style w:type="character" w:customStyle="1" w:styleId="TextodeGuaCar">
    <w:name w:val="Texto de Guía Car"/>
    <w:link w:val="TextodeGua"/>
    <w:uiPriority w:val="99"/>
    <w:locked/>
    <w:rsid w:val="00627B5A"/>
    <w:rPr>
      <w:rFonts w:ascii="Arial" w:hAnsi="Arial" w:cs="Arial"/>
      <w:color w:val="0000FF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627B5A"/>
    <w:rPr>
      <w:rFonts w:ascii="Arial" w:hAnsi="Arial" w:cs="Arial"/>
      <w:sz w:val="15"/>
      <w:szCs w:val="15"/>
      <w:lang w:val="es-ES" w:eastAsia="es-ES"/>
    </w:rPr>
  </w:style>
  <w:style w:type="character" w:styleId="Hipervnculovisitado">
    <w:name w:val="FollowedHyperlink"/>
    <w:basedOn w:val="Fuentedeprrafopredeter"/>
    <w:semiHidden/>
    <w:unhideWhenUsed/>
    <w:rsid w:val="00C30FC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qFormat="1"/>
    <w:lsdException w:name="page number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rsid w:val="00577508"/>
    <w:pPr>
      <w:jc w:val="both"/>
    </w:pPr>
    <w:rPr>
      <w:rFonts w:ascii="Arial" w:hAnsi="Arial" w:cs="Arial"/>
      <w:b/>
      <w:noProof/>
      <w:sz w:val="22"/>
      <w:szCs w:val="22"/>
      <w:lang w:val="es-CO" w:eastAsia="es-CO"/>
    </w:rPr>
  </w:style>
  <w:style w:type="paragraph" w:styleId="Ttulo1">
    <w:name w:val="heading 1"/>
    <w:basedOn w:val="Normal"/>
    <w:next w:val="Normal"/>
    <w:qFormat/>
    <w:rsid w:val="005421B4"/>
    <w:pPr>
      <w:keepNext/>
      <w:numPr>
        <w:numId w:val="1"/>
      </w:numPr>
      <w:spacing w:before="240" w:after="60"/>
      <w:outlineLvl w:val="0"/>
    </w:pPr>
    <w:rPr>
      <w:b w:val="0"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8D3F71"/>
    <w:pPr>
      <w:keepNext/>
      <w:numPr>
        <w:ilvl w:val="1"/>
        <w:numId w:val="1"/>
      </w:numPr>
      <w:spacing w:before="240" w:after="60"/>
      <w:outlineLvl w:val="1"/>
    </w:pPr>
    <w:rPr>
      <w:b w:val="0"/>
      <w:bCs/>
      <w:i/>
      <w:iCs/>
      <w:sz w:val="28"/>
    </w:rPr>
  </w:style>
  <w:style w:type="paragraph" w:styleId="Ttulo3">
    <w:name w:val="heading 3"/>
    <w:basedOn w:val="Normal"/>
    <w:next w:val="Normal"/>
    <w:qFormat/>
    <w:rsid w:val="008D3F71"/>
    <w:pPr>
      <w:keepNext/>
      <w:numPr>
        <w:ilvl w:val="2"/>
        <w:numId w:val="1"/>
      </w:numPr>
      <w:spacing w:before="240" w:after="60"/>
      <w:outlineLvl w:val="2"/>
    </w:pPr>
    <w:rPr>
      <w:b w:val="0"/>
      <w:bCs/>
      <w:sz w:val="26"/>
      <w:szCs w:val="26"/>
    </w:rPr>
  </w:style>
  <w:style w:type="paragraph" w:styleId="Ttulo4">
    <w:name w:val="heading 4"/>
    <w:basedOn w:val="Normal"/>
    <w:next w:val="Normal"/>
    <w:qFormat/>
    <w:rsid w:val="008D3F71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 w:cs="Times New Roman"/>
      <w:b w:val="0"/>
      <w:bCs/>
      <w:sz w:val="28"/>
    </w:rPr>
  </w:style>
  <w:style w:type="paragraph" w:styleId="Ttulo5">
    <w:name w:val="heading 5"/>
    <w:basedOn w:val="Normal"/>
    <w:next w:val="Normal"/>
    <w:qFormat/>
    <w:rsid w:val="008D3F71"/>
    <w:pPr>
      <w:numPr>
        <w:ilvl w:val="4"/>
        <w:numId w:val="1"/>
      </w:numPr>
      <w:spacing w:before="240" w:after="60"/>
      <w:outlineLvl w:val="4"/>
    </w:pPr>
    <w:rPr>
      <w:b w:val="0"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8D3F71"/>
    <w:pPr>
      <w:numPr>
        <w:ilvl w:val="5"/>
        <w:numId w:val="1"/>
      </w:numPr>
      <w:spacing w:before="240" w:after="60"/>
      <w:outlineLvl w:val="5"/>
    </w:pPr>
    <w:rPr>
      <w:rFonts w:ascii="Times New Roman" w:hAnsi="Times New Roman" w:cs="Times New Roman"/>
      <w:b w:val="0"/>
      <w:bCs/>
    </w:rPr>
  </w:style>
  <w:style w:type="paragraph" w:styleId="Ttulo7">
    <w:name w:val="heading 7"/>
    <w:basedOn w:val="Normal"/>
    <w:next w:val="Normal"/>
    <w:qFormat/>
    <w:rsid w:val="008D3F71"/>
    <w:pPr>
      <w:numPr>
        <w:ilvl w:val="6"/>
        <w:numId w:val="1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Ttulo8">
    <w:name w:val="heading 8"/>
    <w:basedOn w:val="Normal"/>
    <w:next w:val="Normal"/>
    <w:qFormat/>
    <w:rsid w:val="008D3F71"/>
    <w:pPr>
      <w:numPr>
        <w:ilvl w:val="7"/>
        <w:numId w:val="1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Ttulo9">
    <w:name w:val="heading 9"/>
    <w:basedOn w:val="Normal"/>
    <w:next w:val="Normal"/>
    <w:qFormat/>
    <w:rsid w:val="008D3F71"/>
    <w:pPr>
      <w:numPr>
        <w:ilvl w:val="8"/>
        <w:numId w:val="1"/>
      </w:numPr>
      <w:spacing w:before="240" w:after="60"/>
      <w:outlineLvl w:val="8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78232E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autoRedefine/>
    <w:uiPriority w:val="99"/>
    <w:rsid w:val="005630FD"/>
    <w:pPr>
      <w:tabs>
        <w:tab w:val="center" w:pos="4252"/>
        <w:tab w:val="right" w:pos="8504"/>
      </w:tabs>
    </w:pPr>
    <w:rPr>
      <w:rFonts w:cs="Times New Roman"/>
      <w:sz w:val="15"/>
      <w:szCs w:val="15"/>
    </w:rPr>
  </w:style>
  <w:style w:type="character" w:customStyle="1" w:styleId="Encabezado1">
    <w:name w:val="Encabezado 1"/>
    <w:rsid w:val="008F28F3"/>
    <w:rPr>
      <w:rFonts w:ascii="Arial" w:hAnsi="Arial"/>
      <w:b/>
      <w:sz w:val="32"/>
    </w:rPr>
  </w:style>
  <w:style w:type="paragraph" w:customStyle="1" w:styleId="TituloGrillaEncabezado">
    <w:name w:val="Titulo Grilla Encabezado"/>
    <w:basedOn w:val="Normal"/>
    <w:rsid w:val="005421B4"/>
    <w:rPr>
      <w:b w:val="0"/>
    </w:rPr>
  </w:style>
  <w:style w:type="character" w:styleId="Nmerodepgina">
    <w:name w:val="page number"/>
    <w:autoRedefine/>
    <w:uiPriority w:val="99"/>
    <w:rsid w:val="005421B4"/>
    <w:rPr>
      <w:sz w:val="20"/>
    </w:rPr>
  </w:style>
  <w:style w:type="character" w:styleId="Hipervnculo">
    <w:name w:val="Hyperlink"/>
    <w:uiPriority w:val="99"/>
    <w:rsid w:val="005421B4"/>
    <w:rPr>
      <w:color w:val="0000FF"/>
      <w:u w:val="single"/>
    </w:rPr>
  </w:style>
  <w:style w:type="table" w:styleId="Tablaconcuadrcula">
    <w:name w:val="Table Grid"/>
    <w:basedOn w:val="Tablanormal"/>
    <w:rsid w:val="009261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rCarCar">
    <w:name w:val="Car Car Car"/>
    <w:basedOn w:val="Normal"/>
    <w:rsid w:val="008D3F71"/>
    <w:pPr>
      <w:spacing w:after="160" w:line="240" w:lineRule="exact"/>
    </w:pPr>
    <w:rPr>
      <w:rFonts w:ascii="Verdana" w:hAnsi="Verdana" w:cs="Times New Roman"/>
      <w:szCs w:val="20"/>
      <w:lang w:val="en-US" w:eastAsia="en-US"/>
    </w:rPr>
  </w:style>
  <w:style w:type="paragraph" w:styleId="TDC1">
    <w:name w:val="toc 1"/>
    <w:basedOn w:val="Normal"/>
    <w:next w:val="Normal"/>
    <w:autoRedefine/>
    <w:uiPriority w:val="39"/>
    <w:qFormat/>
    <w:rsid w:val="00456E1E"/>
  </w:style>
  <w:style w:type="paragraph" w:styleId="TDC2">
    <w:name w:val="toc 2"/>
    <w:basedOn w:val="Normal"/>
    <w:next w:val="Normal"/>
    <w:autoRedefine/>
    <w:uiPriority w:val="39"/>
    <w:qFormat/>
    <w:rsid w:val="00456E1E"/>
    <w:pPr>
      <w:ind w:left="200"/>
    </w:pPr>
  </w:style>
  <w:style w:type="paragraph" w:styleId="TDC3">
    <w:name w:val="toc 3"/>
    <w:basedOn w:val="Normal"/>
    <w:next w:val="Normal"/>
    <w:autoRedefine/>
    <w:uiPriority w:val="39"/>
    <w:qFormat/>
    <w:rsid w:val="00456E1E"/>
    <w:pPr>
      <w:ind w:left="400"/>
    </w:pPr>
  </w:style>
  <w:style w:type="paragraph" w:styleId="Sangra2detindependiente">
    <w:name w:val="Body Text Indent 2"/>
    <w:basedOn w:val="Normal"/>
    <w:rsid w:val="00336B88"/>
    <w:pPr>
      <w:spacing w:before="120"/>
      <w:ind w:left="426"/>
    </w:pPr>
    <w:rPr>
      <w:szCs w:val="20"/>
      <w:lang w:val="es-AR"/>
    </w:rPr>
  </w:style>
  <w:style w:type="paragraph" w:styleId="HTMLconformatoprevio">
    <w:name w:val="HTML Preformatted"/>
    <w:basedOn w:val="Normal"/>
    <w:rsid w:val="009275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Wingdings"/>
      <w:szCs w:val="20"/>
      <w:lang w:val="en-US" w:eastAsia="en-US"/>
    </w:rPr>
  </w:style>
  <w:style w:type="paragraph" w:styleId="Textodeglobo">
    <w:name w:val="Balloon Text"/>
    <w:basedOn w:val="Normal"/>
    <w:semiHidden/>
    <w:rsid w:val="00605D4E"/>
    <w:rPr>
      <w:rFonts w:ascii="Tahoma" w:hAnsi="Tahoma" w:cs="Tahoma"/>
      <w:sz w:val="16"/>
      <w:szCs w:val="16"/>
    </w:rPr>
  </w:style>
  <w:style w:type="paragraph" w:customStyle="1" w:styleId="CarCarCarCarCarCar">
    <w:name w:val="Car Car Car Car Car Car"/>
    <w:basedOn w:val="Normal"/>
    <w:rsid w:val="000531B7"/>
    <w:pPr>
      <w:spacing w:after="160" w:line="240" w:lineRule="exact"/>
    </w:pPr>
    <w:rPr>
      <w:rFonts w:ascii="Verdana" w:hAnsi="Verdana" w:cs="Times New Roman"/>
      <w:szCs w:val="20"/>
      <w:lang w:val="en-US" w:eastAsia="en-US"/>
    </w:rPr>
  </w:style>
  <w:style w:type="paragraph" w:customStyle="1" w:styleId="CarCarCar1CarCarCarCarCarCar">
    <w:name w:val="Car Car Car1 Car Car Car Car Car Car"/>
    <w:basedOn w:val="Normal"/>
    <w:rsid w:val="00A46372"/>
    <w:pPr>
      <w:spacing w:after="160" w:line="240" w:lineRule="exact"/>
    </w:pPr>
    <w:rPr>
      <w:rFonts w:ascii="Verdana" w:hAnsi="Verdana" w:cs="Times New Roman"/>
      <w:szCs w:val="20"/>
      <w:lang w:val="en-US" w:eastAsia="en-US"/>
    </w:rPr>
  </w:style>
  <w:style w:type="character" w:styleId="Refdecomentario">
    <w:name w:val="annotation reference"/>
    <w:rsid w:val="00297FEC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297FEC"/>
    <w:rPr>
      <w:rFonts w:cs="Times New Roman"/>
      <w:szCs w:val="20"/>
    </w:rPr>
  </w:style>
  <w:style w:type="character" w:customStyle="1" w:styleId="TextocomentarioCar">
    <w:name w:val="Texto comentario Car"/>
    <w:link w:val="Textocomentario"/>
    <w:rsid w:val="00297FEC"/>
    <w:rPr>
      <w:rFonts w:ascii="Arial" w:hAnsi="Arial" w:cs="Arial"/>
    </w:rPr>
  </w:style>
  <w:style w:type="paragraph" w:styleId="Asuntodelcomentario">
    <w:name w:val="annotation subject"/>
    <w:basedOn w:val="Textocomentario"/>
    <w:next w:val="Textocomentario"/>
    <w:link w:val="AsuntodelcomentarioCar"/>
    <w:rsid w:val="00297FEC"/>
    <w:rPr>
      <w:b w:val="0"/>
      <w:bCs/>
    </w:rPr>
  </w:style>
  <w:style w:type="character" w:customStyle="1" w:styleId="AsuntodelcomentarioCar">
    <w:name w:val="Asunto del comentario Car"/>
    <w:link w:val="Asuntodelcomentario"/>
    <w:rsid w:val="00297FEC"/>
    <w:rPr>
      <w:rFonts w:ascii="Arial" w:hAnsi="Arial" w:cs="Arial"/>
      <w:b/>
      <w:bCs/>
    </w:rPr>
  </w:style>
  <w:style w:type="character" w:styleId="Textoennegrita">
    <w:name w:val="Strong"/>
    <w:qFormat/>
    <w:rsid w:val="008016CD"/>
    <w:rPr>
      <w:b/>
      <w:bCs/>
    </w:rPr>
  </w:style>
  <w:style w:type="paragraph" w:styleId="Ttulo">
    <w:name w:val="Title"/>
    <w:basedOn w:val="Normal"/>
    <w:next w:val="Normal"/>
    <w:link w:val="TtuloCar"/>
    <w:qFormat/>
    <w:rsid w:val="00675DB9"/>
    <w:pPr>
      <w:spacing w:before="240" w:after="60"/>
      <w:jc w:val="center"/>
      <w:outlineLvl w:val="0"/>
    </w:pPr>
    <w:rPr>
      <w:rFonts w:ascii="Cambria" w:hAnsi="Cambria" w:cs="Times New Roman"/>
      <w:b w:val="0"/>
      <w:bCs/>
      <w:kern w:val="28"/>
      <w:sz w:val="32"/>
      <w:szCs w:val="32"/>
    </w:rPr>
  </w:style>
  <w:style w:type="character" w:customStyle="1" w:styleId="TtuloCar">
    <w:name w:val="Título Car"/>
    <w:link w:val="Ttulo"/>
    <w:rsid w:val="00675DB9"/>
    <w:rPr>
      <w:rFonts w:ascii="Cambria" w:eastAsia="Times New Roman" w:hAnsi="Cambria" w:cs="Times New Roman"/>
      <w:b/>
      <w:bCs/>
      <w:kern w:val="28"/>
      <w:sz w:val="32"/>
      <w:szCs w:val="32"/>
      <w:lang w:val="es-ES" w:eastAsia="es-ES"/>
    </w:rPr>
  </w:style>
  <w:style w:type="paragraph" w:styleId="Prrafodelista">
    <w:name w:val="List Paragraph"/>
    <w:basedOn w:val="Normal"/>
    <w:uiPriority w:val="34"/>
    <w:qFormat/>
    <w:rsid w:val="00675DB9"/>
    <w:pPr>
      <w:ind w:left="720"/>
      <w:contextualSpacing/>
    </w:pPr>
    <w:rPr>
      <w:szCs w:val="2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2C479D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customStyle="1" w:styleId="TextodeGua">
    <w:name w:val="Texto de Guía"/>
    <w:basedOn w:val="Normal"/>
    <w:link w:val="TextodeGuaCar"/>
    <w:uiPriority w:val="99"/>
    <w:rsid w:val="00627B5A"/>
    <w:rPr>
      <w:rFonts w:cs="Times New Roman"/>
      <w:color w:val="0000FF"/>
      <w:szCs w:val="20"/>
    </w:rPr>
  </w:style>
  <w:style w:type="character" w:customStyle="1" w:styleId="TextodeGuaCar">
    <w:name w:val="Texto de Guía Car"/>
    <w:link w:val="TextodeGua"/>
    <w:uiPriority w:val="99"/>
    <w:locked/>
    <w:rsid w:val="00627B5A"/>
    <w:rPr>
      <w:rFonts w:ascii="Arial" w:hAnsi="Arial" w:cs="Arial"/>
      <w:color w:val="0000FF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627B5A"/>
    <w:rPr>
      <w:rFonts w:ascii="Arial" w:hAnsi="Arial" w:cs="Arial"/>
      <w:sz w:val="15"/>
      <w:szCs w:val="15"/>
      <w:lang w:val="es-ES" w:eastAsia="es-ES"/>
    </w:rPr>
  </w:style>
  <w:style w:type="character" w:styleId="Hipervnculovisitado">
    <w:name w:val="FollowedHyperlink"/>
    <w:basedOn w:val="Fuentedeprrafopredeter"/>
    <w:semiHidden/>
    <w:unhideWhenUsed/>
    <w:rsid w:val="00C30FC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09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endnotes" Target="endnotes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numbering" Target="numbering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hyperlink" Target="http://localhost:15672/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10" Type="http://schemas.openxmlformats.org/officeDocument/2006/relationships/settings" Target="setting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customXml" Target="../customXml/item4.xml"/><Relationship Id="rId9" Type="http://schemas.microsoft.com/office/2007/relationships/stylesWithEffects" Target="stylesWithEffects.xml"/><Relationship Id="rId14" Type="http://schemas.openxmlformats.org/officeDocument/2006/relationships/hyperlink" Target="file:///\\10.138.32.158\Tec_sistran\SISE3G-SISTRAN%20OT'S\WEBSERVICES-COTIZADOR-R2-FASE1B\SISE3G\Archivos\RabbitMQ\Instaladores%20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theme" Target="theme/theme1.xml"/><Relationship Id="rId8" Type="http://schemas.openxmlformats.org/officeDocument/2006/relationships/styles" Target="styles.xml"/><Relationship Id="rId3" Type="http://schemas.openxmlformats.org/officeDocument/2006/relationships/customXml" Target="../customXml/item3.xml"/><Relationship Id="rId12" Type="http://schemas.openxmlformats.org/officeDocument/2006/relationships/footnotes" Target="footnotes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eader" Target="header1.xml"/><Relationship Id="rId20" Type="http://schemas.openxmlformats.org/officeDocument/2006/relationships/image" Target="media/image6.png"/><Relationship Id="rId41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ollo\Escritorio\Sistran\Varios\Metodologia%20(Arbusos02)\Talleres\Todos\Plantillas\SisNormalGuideline_02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LongProperties xmlns="http://schemas.microsoft.com/office/2006/metadata/longProperties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PersistId xmlns="a8b528c6-e534-4240-a733-8c583bbb51e7">false</_dlc_DocIdPersistId>
    <_dlc_DocId xmlns="a8b528c6-e534-4240-a733-8c583bbb51e7">P5A4A5WNKP4T-162-473</_dlc_DocId>
    <_dlc_DocIdUrl xmlns="a8b528c6-e534-4240-a733-8c583bbb51e7">
      <Url>https://sharepoint.sistran.com/pmo/_layouts/DocIdRedir.aspx?ID=P5A4A5WNKP4T-162-473</Url>
      <Description>P5A4A5WNKP4T-162-473</Description>
    </_dlc_DocIdUrl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59408FDBAB474A9D0A10D9CA2EF905" ma:contentTypeVersion="1" ma:contentTypeDescription="Create a new document." ma:contentTypeScope="" ma:versionID="d6bc90b874c3870f4b3bf8035e9d4bb4">
  <xsd:schema xmlns:xsd="http://www.w3.org/2001/XMLSchema" xmlns:xs="http://www.w3.org/2001/XMLSchema" xmlns:p="http://schemas.microsoft.com/office/2006/metadata/properties" xmlns:ns2="a8b528c6-e534-4240-a733-8c583bbb51e7" targetNamespace="http://schemas.microsoft.com/office/2006/metadata/properties" ma:root="true" ma:fieldsID="98d8b46cc529222141c5089c6d9bd62d" ns2:_="">
    <xsd:import namespace="a8b528c6-e534-4240-a733-8c583bbb51e7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b528c6-e534-4240-a733-8c583bbb51e7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Descripcion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A111988-7A49-40C6-BE6C-5433E95D65F0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097B5577-4B58-45E3-A2D3-AE5949987284}">
  <ds:schemaRefs>
    <ds:schemaRef ds:uri="http://schemas.openxmlformats.org/package/2006/metadata/core-properties"/>
    <ds:schemaRef ds:uri="http://purl.org/dc/terms/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schemas.microsoft.com/office/infopath/2007/PartnerControls"/>
    <ds:schemaRef ds:uri="a8b528c6-e534-4240-a733-8c583bbb51e7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FECD5E75-C194-4AF5-8DF8-E36A64329A9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AB743B9-A99D-4A69-82A0-114830544705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B36E0E32-868A-432A-A036-FB0EFC8576C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b528c6-e534-4240-a733-8c583bbb51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F406A975-F5FD-494B-AC4E-57455764D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SisNormalGuideline_02.dot</Template>
  <TotalTime>1074</TotalTime>
  <Pages>18</Pages>
  <Words>750</Words>
  <Characters>5577</Characters>
  <Application>Microsoft Office Word</Application>
  <DocSecurity>0</DocSecurity>
  <Lines>46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Pruebas del Desarrollador</vt:lpstr>
    </vt:vector>
  </TitlesOfParts>
  <Company>Sistran Consultores S.A.</Company>
  <LinksUpToDate>false</LinksUpToDate>
  <CharactersWithSpaces>6315</CharactersWithSpaces>
  <SharedDoc>false</SharedDoc>
  <HLinks>
    <vt:vector size="54" baseType="variant">
      <vt:variant>
        <vt:i4>1900604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_Toc352843940</vt:lpwstr>
      </vt:variant>
      <vt:variant>
        <vt:i4>1703996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_Toc352843939</vt:lpwstr>
      </vt:variant>
      <vt:variant>
        <vt:i4>1703996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_Toc352843938</vt:lpwstr>
      </vt:variant>
      <vt:variant>
        <vt:i4>1703996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_Toc352843937</vt:lpwstr>
      </vt:variant>
      <vt:variant>
        <vt:i4>1703996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_Toc352843936</vt:lpwstr>
      </vt:variant>
      <vt:variant>
        <vt:i4>1703996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_Toc352843935</vt:lpwstr>
      </vt:variant>
      <vt:variant>
        <vt:i4>1703996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_Toc352843934</vt:lpwstr>
      </vt:variant>
      <vt:variant>
        <vt:i4>1703996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_Toc352843933</vt:lpwstr>
      </vt:variant>
      <vt:variant>
        <vt:i4>1703996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_Toc352843932</vt:lpwstr>
      </vt:variant>
    </vt:vector>
  </HLinks>
  <HyperlinksChanged>true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Pruebas del Desarrollador</dc:title>
  <dc:creator>Pollo</dc:creator>
  <cp:lastModifiedBy>Jhon Edison NUNEZ RODRIGUEZ</cp:lastModifiedBy>
  <cp:revision>32</cp:revision>
  <dcterms:created xsi:type="dcterms:W3CDTF">2017-08-04T21:13:00Z</dcterms:created>
  <dcterms:modified xsi:type="dcterms:W3CDTF">2017-09-11T18:59:00Z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0x0101001C59408FDBAB474A9D0A10D9CA2EF905</vt:lpwstr>
  </property>
  <property fmtid="{D5CDD505-2E9C-101B-9397-08002B2CF9AE}" pid="3" name="ContentType">
    <vt:lpwstr>Document</vt:lpwstr>
  </property>
  <property fmtid="{D5CDD505-2E9C-101B-9397-08002B2CF9AE}" pid="4" name="display_urn:schemas-microsoft-com:office:office#Editor">
    <vt:lpwstr>Gabriel Mileto</vt:lpwstr>
  </property>
  <property fmtid="{D5CDD505-2E9C-101B-9397-08002B2CF9AE}" pid="5" name="xd_Signature">
    <vt:lpwstr/>
  </property>
  <property fmtid="{D5CDD505-2E9C-101B-9397-08002B2CF9AE}" pid="6" name="display_urn:schemas-microsoft-com:office:office#Author">
    <vt:lpwstr>Gabriel Mileto</vt:lpwstr>
  </property>
  <property fmtid="{D5CDD505-2E9C-101B-9397-08002B2CF9AE}" pid="7" name="TemplateUrl">
    <vt:lpwstr/>
  </property>
  <property fmtid="{D5CDD505-2E9C-101B-9397-08002B2CF9AE}" pid="8" name="xd_ProgID">
    <vt:lpwstr/>
  </property>
  <property fmtid="{D5CDD505-2E9C-101B-9397-08002B2CF9AE}" pid="9" name="_dlc_DocId">
    <vt:lpwstr>P5A4A5WNKP4T-162-473</vt:lpwstr>
  </property>
  <property fmtid="{D5CDD505-2E9C-101B-9397-08002B2CF9AE}" pid="10" name="_dlc_DocIdItemGuid">
    <vt:lpwstr>b7d3ac12-a625-47db-845b-9002a32f379f</vt:lpwstr>
  </property>
  <property fmtid="{D5CDD505-2E9C-101B-9397-08002B2CF9AE}" pid="11" name="_dlc_DocIdUrl">
    <vt:lpwstr>https://sharepoint.sistran.com/pmo/_layouts/DocIdRedir.aspx?ID=P5A4A5WNKP4T-162-473, P5A4A5WNKP4T-162-473</vt:lpwstr>
  </property>
  <property fmtid="{D5CDD505-2E9C-101B-9397-08002B2CF9AE}" pid="12" name="Order">
    <vt:r8>47300</vt:r8>
  </property>
  <property fmtid="{D5CDD505-2E9C-101B-9397-08002B2CF9AE}" pid="13" name="_dlc_DocIdPersistId">
    <vt:lpwstr>1</vt:lpwstr>
  </property>
</Properties>
</file>